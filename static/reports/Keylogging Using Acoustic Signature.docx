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DFE54" w14:textId="2C788D4C" w:rsidR="004D6B86" w:rsidRPr="00F9667F" w:rsidRDefault="00F9667F">
      <w:pPr>
        <w:pStyle w:val="Title"/>
        <w:rPr>
          <w:sz w:val="28"/>
          <w:szCs w:val="28"/>
        </w:rPr>
      </w:pPr>
      <w:r w:rsidRPr="00F9667F">
        <w:rPr>
          <w:sz w:val="28"/>
          <w:szCs w:val="28"/>
        </w:rPr>
        <w:t xml:space="preserve">Keylogging </w:t>
      </w:r>
      <w:r>
        <w:rPr>
          <w:sz w:val="28"/>
          <w:szCs w:val="28"/>
        </w:rPr>
        <w:t>U</w:t>
      </w:r>
      <w:r w:rsidRPr="00F9667F">
        <w:rPr>
          <w:sz w:val="28"/>
          <w:szCs w:val="28"/>
        </w:rPr>
        <w:t xml:space="preserve">sing </w:t>
      </w:r>
      <w:r>
        <w:rPr>
          <w:sz w:val="28"/>
          <w:szCs w:val="28"/>
        </w:rPr>
        <w:t>A</w:t>
      </w:r>
      <w:r w:rsidRPr="00F9667F">
        <w:rPr>
          <w:sz w:val="28"/>
          <w:szCs w:val="28"/>
        </w:rPr>
        <w:t xml:space="preserve">coustic </w:t>
      </w:r>
      <w:r>
        <w:rPr>
          <w:sz w:val="28"/>
          <w:szCs w:val="28"/>
        </w:rPr>
        <w:t>S</w:t>
      </w:r>
      <w:r w:rsidRPr="00F9667F">
        <w:rPr>
          <w:sz w:val="28"/>
          <w:szCs w:val="28"/>
        </w:rPr>
        <w:t>ignature</w:t>
      </w:r>
    </w:p>
    <w:p w14:paraId="61929336" w14:textId="3B0DDB1C" w:rsidR="004D6B86" w:rsidRDefault="00F9667F">
      <w:pPr>
        <w:pStyle w:val="Title2"/>
      </w:pPr>
      <w:r>
        <w:t>Group 9</w:t>
      </w:r>
    </w:p>
    <w:p w14:paraId="4F266F62" w14:textId="4C485EA2" w:rsidR="004D6B86" w:rsidRDefault="004D6B86">
      <w:pPr>
        <w:pStyle w:val="Title2"/>
      </w:pPr>
    </w:p>
    <w:p w14:paraId="108BEA9B" w14:textId="56E83C59" w:rsidR="004D6B86" w:rsidRDefault="00F9667F">
      <w:pPr>
        <w:pStyle w:val="Title"/>
      </w:pPr>
      <w:r>
        <w:t>Group Members</w:t>
      </w:r>
    </w:p>
    <w:p w14:paraId="62B3F447" w14:textId="73951299" w:rsidR="004D6B86" w:rsidRPr="00A4757D" w:rsidRDefault="00F9667F" w:rsidP="00F9667F">
      <w:pPr>
        <w:jc w:val="center"/>
      </w:pPr>
      <w:r>
        <w:t>Zhe Xu, JianWen Su, JingTian Qiu, Sheng Zhang</w:t>
      </w:r>
    </w:p>
    <w:p w14:paraId="2CAF3BEF" w14:textId="77777777" w:rsidR="004D6B86" w:rsidRDefault="00345333">
      <w:pPr>
        <w:pStyle w:val="SectionTitle"/>
      </w:pPr>
      <w:r>
        <w:lastRenderedPageBreak/>
        <w:t>Abstract</w:t>
      </w:r>
    </w:p>
    <w:p w14:paraId="599B0821" w14:textId="45B319E5" w:rsidR="004D6B86" w:rsidRPr="004D4F8C" w:rsidRDefault="00EB7023" w:rsidP="002A5618">
      <w:pPr>
        <w:pStyle w:val="NoSpacing"/>
        <w:jc w:val="both"/>
      </w:pPr>
      <w:r w:rsidRPr="00EB7023">
        <w:t xml:space="preserve">Input devices, such as laptops with built-in keyboards, produce sounds with certain characteristics when tapped by the user due to subtle differences in their internal mechanics. Our work shows that when the relative distance between the input device and the pickup device is determined, and the text is entered by the same person using a uniform keyboard, the text content of the user's input can be predicted more accurately by a trained </w:t>
      </w:r>
      <w:r w:rsidR="008C5FCF">
        <w:t>Machine Learning</w:t>
      </w:r>
      <w:r w:rsidR="00A73A40">
        <w:t xml:space="preserve"> (ML)</w:t>
      </w:r>
      <w:r w:rsidRPr="00EB7023">
        <w:t xml:space="preserve"> model from the keyboard tapping sound if the effect of ambient noise is ignored. The project is </w:t>
      </w:r>
      <w:r w:rsidR="00C24B79" w:rsidRPr="00EB7023">
        <w:t>an</w:t>
      </w:r>
      <w:r w:rsidRPr="00EB7023">
        <w:t xml:space="preserve"> exercise in information attack by leveraging the physical properties of the event itself. The input content at the information level is revealed by collecting its objective features, such as sound side channels. Our attack model consists of audio signal processing and </w:t>
      </w:r>
      <w:r w:rsidR="00A73A40">
        <w:t>ML</w:t>
      </w:r>
      <w:r w:rsidRPr="00EB7023">
        <w:t xml:space="preserve"> algorithms that effectively improve the accuracy of object reconstruction. The basic process includes audio acquisition, audio segmentation, wave alignment, spectrogram generation, noise sample filtering, and model training. The main idea is to convert the audio signal into a log spectrogram, and then use convolutional neural networks to identify data samples with different labels (corresponding to different characters). The method significantly reduces the complexity of the problem and achieves better predictions by converting audio information with higher dimensions (time domain, frequency domain, and amplitude) into a two-dimensional planar graph and achieves better prediction results.</w:t>
      </w:r>
    </w:p>
    <w:p w14:paraId="2B93BEB2" w14:textId="54B3AFD4" w:rsidR="004D6B86" w:rsidRDefault="00345333">
      <w:r>
        <w:rPr>
          <w:rStyle w:val="Emphasis"/>
        </w:rPr>
        <w:t>Keywords</w:t>
      </w:r>
      <w:r w:rsidR="004D4F8C">
        <w:t>:</w:t>
      </w:r>
      <w:r w:rsidR="002C20DD">
        <w:t xml:space="preserve"> </w:t>
      </w:r>
      <w:r w:rsidR="00AA7509">
        <w:t xml:space="preserve">Keylogging, Acoustic Signature, </w:t>
      </w:r>
      <w:r w:rsidR="0030730A">
        <w:t xml:space="preserve">Spectrogram, </w:t>
      </w:r>
      <w:r w:rsidR="00562516">
        <w:t>ML</w:t>
      </w:r>
    </w:p>
    <w:p w14:paraId="5E076AEF" w14:textId="2B8CC7AA" w:rsidR="006D7EE9" w:rsidRDefault="00A6113A" w:rsidP="006D7EE9">
      <w:pPr>
        <w:pStyle w:val="SectionTitle"/>
      </w:pPr>
      <w:r>
        <w:lastRenderedPageBreak/>
        <w:t>Introduction</w:t>
      </w:r>
    </w:p>
    <w:p w14:paraId="5D9E3C79" w14:textId="3D718A58" w:rsidR="004D6B86" w:rsidRPr="00E7305D" w:rsidRDefault="006D7EE9" w:rsidP="003A28BF">
      <w:r>
        <w:t xml:space="preserve"> </w:t>
      </w:r>
      <w:r w:rsidR="00A7402A">
        <w:t xml:space="preserve">This section </w:t>
      </w:r>
      <w:r w:rsidR="00FA5D7D">
        <w:t>focused</w:t>
      </w:r>
      <w:r w:rsidR="00A6113A">
        <w:t xml:space="preserve"> on the </w:t>
      </w:r>
      <w:r w:rsidR="00576146">
        <w:t>m</w:t>
      </w:r>
      <w:r w:rsidR="008853E6" w:rsidRPr="008853E6">
        <w:t xml:space="preserve">otivation, </w:t>
      </w:r>
      <w:r w:rsidR="00576146">
        <w:t>b</w:t>
      </w:r>
      <w:r w:rsidR="008853E6" w:rsidRPr="008853E6">
        <w:t>ackground,</w:t>
      </w:r>
      <w:r w:rsidR="00A7402A">
        <w:t xml:space="preserve"> and </w:t>
      </w:r>
      <w:r w:rsidR="00576146">
        <w:t>p</w:t>
      </w:r>
      <w:r w:rsidR="008853E6" w:rsidRPr="008853E6">
        <w:t xml:space="preserve">roblem </w:t>
      </w:r>
      <w:r w:rsidR="00576146">
        <w:t>s</w:t>
      </w:r>
      <w:r w:rsidR="008853E6" w:rsidRPr="008853E6">
        <w:t>tatement</w:t>
      </w:r>
      <w:r w:rsidR="00A7402A">
        <w:t xml:space="preserve">. Then </w:t>
      </w:r>
      <w:r w:rsidR="0013138D">
        <w:t>a</w:t>
      </w:r>
      <w:r w:rsidR="008853E6" w:rsidRPr="008853E6">
        <w:t>pproach</w:t>
      </w:r>
      <w:r w:rsidR="0013138D">
        <w:t>es applied</w:t>
      </w:r>
      <w:r w:rsidR="00576146">
        <w:t xml:space="preserve"> and e</w:t>
      </w:r>
      <w:r w:rsidR="00576146" w:rsidRPr="008853E6">
        <w:t xml:space="preserve">xpected </w:t>
      </w:r>
      <w:r w:rsidR="00576146">
        <w:t>r</w:t>
      </w:r>
      <w:r w:rsidR="00576146" w:rsidRPr="008853E6">
        <w:t>esults</w:t>
      </w:r>
      <w:r w:rsidR="0013138D">
        <w:t xml:space="preserve"> would be </w:t>
      </w:r>
      <w:r w:rsidR="00576146">
        <w:t>mentioned</w:t>
      </w:r>
      <w:r w:rsidR="00CE5276">
        <w:t xml:space="preserve">. Finally, </w:t>
      </w:r>
      <w:r w:rsidR="00960C23">
        <w:t xml:space="preserve">how </w:t>
      </w:r>
      <w:r w:rsidR="00E201F9">
        <w:t xml:space="preserve">the project </w:t>
      </w:r>
      <w:r w:rsidR="00555FF1">
        <w:t>relates to</w:t>
      </w:r>
      <w:r w:rsidR="008853E6" w:rsidRPr="008853E6">
        <w:t xml:space="preserve"> </w:t>
      </w:r>
      <w:r w:rsidR="00E201F9">
        <w:t xml:space="preserve">the </w:t>
      </w:r>
      <w:r w:rsidR="008853E6" w:rsidRPr="008853E6">
        <w:t>course</w:t>
      </w:r>
      <w:r w:rsidR="00CE5276">
        <w:t xml:space="preserve"> (ECE647)</w:t>
      </w:r>
      <w:r w:rsidR="008853E6" w:rsidRPr="008853E6">
        <w:t xml:space="preserve">, </w:t>
      </w:r>
      <w:r w:rsidR="00960C23">
        <w:t xml:space="preserve">and </w:t>
      </w:r>
      <w:r w:rsidR="00E201F9">
        <w:t xml:space="preserve">the </w:t>
      </w:r>
      <w:r w:rsidR="00960C23">
        <w:t>o</w:t>
      </w:r>
      <w:r w:rsidR="008853E6" w:rsidRPr="008853E6">
        <w:t xml:space="preserve">rganization </w:t>
      </w:r>
      <w:r w:rsidR="00960C23">
        <w:t xml:space="preserve">of this passage </w:t>
      </w:r>
      <w:r w:rsidR="003A28DB">
        <w:t>would be properly presented.</w:t>
      </w:r>
    </w:p>
    <w:p w14:paraId="1A82CC25" w14:textId="0F2A4813" w:rsidR="004D6B86" w:rsidRPr="00C5686B" w:rsidRDefault="00BB486A">
      <w:pPr>
        <w:pStyle w:val="Heading1"/>
      </w:pPr>
      <w:r>
        <w:t>M</w:t>
      </w:r>
      <w:r w:rsidRPr="008853E6">
        <w:t xml:space="preserve">otivation, </w:t>
      </w:r>
      <w:r>
        <w:t>B</w:t>
      </w:r>
      <w:r w:rsidRPr="008853E6">
        <w:t>ackground,</w:t>
      </w:r>
      <w:r>
        <w:t xml:space="preserve"> and P</w:t>
      </w:r>
      <w:r w:rsidRPr="008853E6">
        <w:t xml:space="preserve">roblem </w:t>
      </w:r>
      <w:r w:rsidR="002A5618">
        <w:t>S</w:t>
      </w:r>
      <w:r w:rsidRPr="008853E6">
        <w:t>tatement</w:t>
      </w:r>
    </w:p>
    <w:p w14:paraId="26DE6748" w14:textId="48167C3E" w:rsidR="004D6B86" w:rsidRDefault="00673BBE" w:rsidP="003A28BF">
      <w:r>
        <w:t xml:space="preserve">After </w:t>
      </w:r>
      <w:r w:rsidR="00AD1226" w:rsidRPr="00AD1226">
        <w:t>attending the</w:t>
      </w:r>
      <w:r w:rsidR="00AD1226">
        <w:t xml:space="preserve"> ECE647</w:t>
      </w:r>
      <w:r w:rsidR="00AD1226" w:rsidRPr="00AD1226">
        <w:t xml:space="preserve"> course</w:t>
      </w:r>
      <w:r w:rsidR="00AD1226">
        <w:t>,</w:t>
      </w:r>
      <w:r w:rsidR="000C4894">
        <w:t xml:space="preserve"> </w:t>
      </w:r>
      <w:r w:rsidR="00052B8A">
        <w:t>we have</w:t>
      </w:r>
      <w:r w:rsidR="000C4894">
        <w:t xml:space="preserve"> found that information </w:t>
      </w:r>
      <w:r w:rsidR="00B01A39">
        <w:t>security</w:t>
      </w:r>
      <w:r w:rsidR="000C4894">
        <w:t xml:space="preserve"> </w:t>
      </w:r>
      <w:r w:rsidR="00B01A39">
        <w:t xml:space="preserve">is threatened by </w:t>
      </w:r>
      <w:r w:rsidR="00111382">
        <w:t>a</w:t>
      </w:r>
      <w:r w:rsidR="00957811">
        <w:t>ll kinds of attacks including both main and side channels.</w:t>
      </w:r>
    </w:p>
    <w:p w14:paraId="3D2D05B4" w14:textId="026E578D" w:rsidR="004D6B86" w:rsidRPr="00C5686B" w:rsidRDefault="006D66D8">
      <w:pPr>
        <w:pStyle w:val="Heading2"/>
      </w:pPr>
      <w:r>
        <w:t>Moti</w:t>
      </w:r>
      <w:r w:rsidR="006E5994">
        <w:t xml:space="preserve">vation &amp; </w:t>
      </w:r>
      <w:r w:rsidR="001C7C59">
        <w:t>Background</w:t>
      </w:r>
    </w:p>
    <w:p w14:paraId="0340AE59" w14:textId="6CFE64A2" w:rsidR="004D6B86" w:rsidRDefault="001A3D74">
      <w:r w:rsidRPr="001A3D74">
        <w:t>The importance of information security in the Internet era has long been self-evident. Since personal computers, mobile smart devices, and other infrastructures have become popular in daily life, there have been numerous incidents of information theft for unlawful gain, with a variety of methods. As the average user becomes more aware of information security, conventional attacks such as keyloggers have long been abandoned by crafty miscreants in favor of more insidious and difficult-to-guard methods. For example, Abe Davis mentioned in his March 2016 TED talk about an eavesdropping device implemented with a high-precision camera to capture object vibrations, which can complete the eavesdropping before the target of the attack is aware of it.</w:t>
      </w:r>
    </w:p>
    <w:p w14:paraId="2A424064" w14:textId="4109A13E" w:rsidR="001C7C59" w:rsidRPr="00C5686B" w:rsidRDefault="008F225B" w:rsidP="001C7C59">
      <w:pPr>
        <w:pStyle w:val="Heading2"/>
      </w:pPr>
      <w:r>
        <w:t>Problem Statement</w:t>
      </w:r>
      <w:r w:rsidR="00747A63">
        <w:t xml:space="preserve">, including </w:t>
      </w:r>
      <w:r w:rsidR="00B24FB1">
        <w:t>Approaches, Expected Results</w:t>
      </w:r>
      <w:r w:rsidR="003E36A1">
        <w:t>,</w:t>
      </w:r>
      <w:r w:rsidR="00B24FB1">
        <w:t xml:space="preserve"> and </w:t>
      </w:r>
      <w:r w:rsidR="000A76ED">
        <w:t>Connection with ECE647</w:t>
      </w:r>
    </w:p>
    <w:p w14:paraId="31C201A9" w14:textId="1F97833D" w:rsidR="001C7C59" w:rsidRDefault="00555FF1" w:rsidP="001C7C59">
      <w:r w:rsidRPr="00555FF1">
        <w:t xml:space="preserve">Based on the above background, this paper aims to explore a keylogger that is more easily ignored by the victim and can significantly reduce the cost of the attack. Using this tool, an attacker can obtain discrete characters (e.g., passwords) entered by the user by simply using the built-in microphone (or other kinds of pickup devices) and embedded keyboard widely available in modern laptops. According to the course, sound as a "side-channel information" has the quality of being more imperceptible. So, predicting the input text based on the keyboard tapping sound might lead </w:t>
      </w:r>
      <w:r w:rsidRPr="00555FF1">
        <w:lastRenderedPageBreak/>
        <w:t>to a valuable experiment. The basic principle of this method is to find the connection between the sound made by the user tapping the keyboard and the input content, and subsequently to predict the input content based on the keyboard tapping sound. Due to the differences in keystroke sounds caused by the internal mechanics of the keyboard, the relative position of the computer microphone to the keyboard, etc., there may be many limitations in the practical application of this method from objective factors. As an exploration of the initial stage of the method, this paper will focus more on the feasibility of the method itself, rather than on the realization of a practical product with high usability and high interference immunity.</w:t>
      </w:r>
    </w:p>
    <w:p w14:paraId="0A788CE2" w14:textId="2B77E14C" w:rsidR="00747A63" w:rsidRPr="00C5686B" w:rsidRDefault="00646BC6" w:rsidP="00747A63">
      <w:pPr>
        <w:pStyle w:val="Heading1"/>
      </w:pPr>
      <w:r>
        <w:t xml:space="preserve">Organization of </w:t>
      </w:r>
      <w:r w:rsidR="002932CB">
        <w:t xml:space="preserve">the </w:t>
      </w:r>
      <w:r>
        <w:t>report</w:t>
      </w:r>
    </w:p>
    <w:p w14:paraId="4DC161E3" w14:textId="60603FA1" w:rsidR="00747A63" w:rsidRDefault="00887382" w:rsidP="00747A63">
      <w:r>
        <w:t xml:space="preserve">In this report, some </w:t>
      </w:r>
      <w:r w:rsidR="004D7E17" w:rsidRPr="004D7E17">
        <w:t xml:space="preserve">Bibliographical </w:t>
      </w:r>
      <w:r w:rsidR="004D7E17">
        <w:t>entries</w:t>
      </w:r>
      <w:r w:rsidR="0031089B">
        <w:t>,</w:t>
      </w:r>
      <w:r w:rsidR="004D7E17" w:rsidRPr="004D7E17">
        <w:t xml:space="preserve"> and pdf</w:t>
      </w:r>
      <w:r w:rsidR="004D7E17">
        <w:t>s</w:t>
      </w:r>
      <w:r w:rsidR="004D7E17" w:rsidRPr="004D7E17">
        <w:t xml:space="preserve"> (or link</w:t>
      </w:r>
      <w:r w:rsidR="004D7E17">
        <w:t>s</w:t>
      </w:r>
      <w:r w:rsidR="004D7E17" w:rsidRPr="004D7E17">
        <w:t>)</w:t>
      </w:r>
      <w:r w:rsidR="00DC20C6">
        <w:t xml:space="preserve"> would be </w:t>
      </w:r>
      <w:r w:rsidR="00FD672A">
        <w:t>first</w:t>
      </w:r>
      <w:r w:rsidR="00DC20C6">
        <w:t xml:space="preserve"> introduced. Then </w:t>
      </w:r>
      <w:r w:rsidR="004C5927">
        <w:t xml:space="preserve">we would explain </w:t>
      </w:r>
      <w:r w:rsidR="00320971">
        <w:t xml:space="preserve">the </w:t>
      </w:r>
      <w:r w:rsidR="004C5927">
        <w:t>Methodologies and Tools we have used</w:t>
      </w:r>
      <w:r w:rsidR="00D25F31">
        <w:t>. Next</w:t>
      </w:r>
      <w:r w:rsidR="001463C1">
        <w:t>,</w:t>
      </w:r>
      <w:r w:rsidR="00D25F31">
        <w:t xml:space="preserve"> the </w:t>
      </w:r>
      <w:r w:rsidR="00BB3BB0">
        <w:t>Partitioning of Work and Schedule would be presented</w:t>
      </w:r>
      <w:r w:rsidR="0078515C">
        <w:t>. Finally,</w:t>
      </w:r>
      <w:r w:rsidR="000A6287">
        <w:t xml:space="preserve"> we will</w:t>
      </w:r>
      <w:r w:rsidR="00332A1F">
        <w:t xml:space="preserve"> show our</w:t>
      </w:r>
      <w:r w:rsidR="0078515C">
        <w:t xml:space="preserve"> </w:t>
      </w:r>
      <w:r w:rsidR="007D5B02">
        <w:t xml:space="preserve">Experiments and </w:t>
      </w:r>
      <w:r w:rsidR="00332A1F">
        <w:t xml:space="preserve">the </w:t>
      </w:r>
      <w:r w:rsidR="007D5B02">
        <w:t>Results</w:t>
      </w:r>
      <w:r w:rsidR="00332A1F">
        <w:t>.</w:t>
      </w:r>
    </w:p>
    <w:p w14:paraId="467C3CC7" w14:textId="77777777" w:rsidR="00980D94" w:rsidRDefault="00980D94" w:rsidP="001C7C59"/>
    <w:p w14:paraId="1E9BCBA1" w14:textId="3559FDC5" w:rsidR="00AA5254" w:rsidRDefault="00EF5D36" w:rsidP="00C660CD">
      <w:pPr>
        <w:pStyle w:val="SectionTitle"/>
      </w:pPr>
      <w:r>
        <w:lastRenderedPageBreak/>
        <w:t>Related Work</w:t>
      </w:r>
    </w:p>
    <w:p w14:paraId="598FF503" w14:textId="77777777" w:rsidR="00C660CD" w:rsidRPr="00C660CD" w:rsidRDefault="00C660CD" w:rsidP="00C660CD"/>
    <w:p w14:paraId="5AE0C3E1" w14:textId="3AA22DB6" w:rsidR="00F233EE" w:rsidRPr="00926450" w:rsidRDefault="000D38B1" w:rsidP="000D38B1">
      <w:pPr>
        <w:pStyle w:val="ListParagraph"/>
        <w:numPr>
          <w:ilvl w:val="0"/>
          <w:numId w:val="12"/>
        </w:numPr>
        <w:wordWrap w:val="0"/>
        <w:ind w:left="0" w:firstLine="0"/>
        <w:rPr>
          <w:b/>
          <w:bCs/>
        </w:rPr>
      </w:pPr>
      <w:r>
        <w:t xml:space="preserve"> </w:t>
      </w:r>
      <w:hyperlink r:id="rId9" w:history="1">
        <w:r w:rsidR="00F233EE" w:rsidRPr="00926450">
          <w:rPr>
            <w:rStyle w:val="Hyperlink"/>
            <w:b/>
            <w:bCs/>
          </w:rPr>
          <w:t>Don’t Skype &amp; Type! Acoustic Eavesdropping in Voice-Over-IP</w:t>
        </w:r>
      </w:hyperlink>
      <w:r w:rsidR="00F233EE" w:rsidRPr="00926450">
        <w:rPr>
          <w:b/>
          <w:bCs/>
        </w:rPr>
        <w:t xml:space="preserve"> </w:t>
      </w:r>
    </w:p>
    <w:p w14:paraId="7BC77B15" w14:textId="50B36CE9" w:rsidR="00F233EE" w:rsidRDefault="00F233EE" w:rsidP="00F233EE">
      <w:pPr>
        <w:ind w:firstLine="450"/>
      </w:pPr>
      <w:r>
        <w:tab/>
        <w:t xml:space="preserve">This paper describes the related work in the field of keyboard input eavesdropping so that we can quickly understand the background of the project. Also, this paper mentions one method to build the data-collecting function model to collect sounds made by </w:t>
      </w:r>
      <w:r w:rsidR="00C660CD">
        <w:t>a</w:t>
      </w:r>
      <w:r>
        <w:t xml:space="preserve"> specific type of keyboard. We can improve this method and apply it to the project.</w:t>
      </w:r>
    </w:p>
    <w:p w14:paraId="50387B89" w14:textId="77777777" w:rsidR="00202817" w:rsidRDefault="00202817" w:rsidP="00F233EE">
      <w:pPr>
        <w:ind w:firstLine="450"/>
      </w:pPr>
    </w:p>
    <w:p w14:paraId="2EC9C77F" w14:textId="77777777" w:rsidR="00F233EE" w:rsidRPr="0007759F" w:rsidRDefault="00F233EE" w:rsidP="00F233EE">
      <w:pPr>
        <w:ind w:firstLine="0"/>
        <w:rPr>
          <w:b/>
          <w:bCs/>
        </w:rPr>
      </w:pPr>
      <w:r w:rsidRPr="00926450">
        <w:rPr>
          <w:b/>
          <w:bCs/>
        </w:rPr>
        <w:t xml:space="preserve">2. </w:t>
      </w:r>
      <w:hyperlink r:id="rId10" w:history="1">
        <w:r w:rsidRPr="00926450">
          <w:rPr>
            <w:rStyle w:val="Hyperlink"/>
            <w:b/>
            <w:bCs/>
          </w:rPr>
          <w:t>Keyboard Acoustic Emanations Revisited</w:t>
        </w:r>
      </w:hyperlink>
    </w:p>
    <w:p w14:paraId="0DF71826" w14:textId="77777777" w:rsidR="00F233EE" w:rsidRDefault="00F233EE" w:rsidP="00F233EE">
      <w:pPr>
        <w:ind w:firstLine="450"/>
      </w:pPr>
      <w:r>
        <w:tab/>
        <w:t>This article has made experiments on the different sounds of different keys on the keyboard and verified that the idea is feasible. At the same time, it provides a reference for the data collection format, cleaning method, and model selection and construction. In addition, factors that may affect the accuracy of the results are analyzed, such as keyboard model, keyboard usage time, experimental environment noise, typing personnel, etc.</w:t>
      </w:r>
    </w:p>
    <w:p w14:paraId="6086EEAF" w14:textId="77777777" w:rsidR="00202817" w:rsidRDefault="00202817" w:rsidP="00F233EE">
      <w:pPr>
        <w:ind w:firstLine="450"/>
      </w:pPr>
    </w:p>
    <w:p w14:paraId="7166E3F7" w14:textId="7D00FF2A" w:rsidR="0016511E" w:rsidRDefault="0016511E" w:rsidP="0016511E">
      <w:pPr>
        <w:ind w:firstLine="0"/>
        <w:rPr>
          <w:rStyle w:val="Hyperlink"/>
          <w:b/>
          <w:bCs/>
        </w:rPr>
      </w:pPr>
      <w:r w:rsidRPr="00561324">
        <w:rPr>
          <w:rStyle w:val="Hyperlink"/>
          <w:b/>
          <w:bCs/>
        </w:rPr>
        <w:t>3.</w:t>
      </w:r>
      <w:r w:rsidR="00561324" w:rsidRPr="00561324">
        <w:rPr>
          <w:rStyle w:val="Hyperlink"/>
          <w:b/>
          <w:bCs/>
        </w:rPr>
        <w:t xml:space="preserve"> Fine-</w:t>
      </w:r>
      <w:hyperlink r:id="rId11" w:history="1">
        <w:r w:rsidR="00561324" w:rsidRPr="00561324">
          <w:rPr>
            <w:rStyle w:val="Hyperlink"/>
            <w:b/>
            <w:bCs/>
          </w:rPr>
          <w:t>tuning</w:t>
        </w:r>
      </w:hyperlink>
      <w:r w:rsidR="00561324" w:rsidRPr="00561324">
        <w:rPr>
          <w:rStyle w:val="Hyperlink"/>
          <w:b/>
          <w:bCs/>
        </w:rPr>
        <w:t xml:space="preserve"> deep convolutional neural networks for distinguishing illustrations from photographs</w:t>
      </w:r>
    </w:p>
    <w:p w14:paraId="4689310F" w14:textId="77777777" w:rsidR="00C928D1" w:rsidRDefault="00C928D1" w:rsidP="00C928D1">
      <w:r w:rsidRPr="00C928D1">
        <w:t>When crawling the network for images, systems for aggregating illustrations require a method for automatically identifying illustrations from photographs. The accuracy of a previous attempt to create this functionality by defining fundamental features that were deemed useful for classification was only around 58 percent. Deep neural networks, on the other hand, had fared well in computer vision tasks, and convolutional neural networks (CNNs) had done well at extracting such useful image information automatically.</w:t>
      </w:r>
    </w:p>
    <w:p w14:paraId="067A3D6A" w14:textId="77777777" w:rsidR="00202817" w:rsidRDefault="00202817" w:rsidP="00C928D1"/>
    <w:p w14:paraId="5B662872" w14:textId="1407A291" w:rsidR="00F233EE" w:rsidRPr="00202817" w:rsidRDefault="0016511E" w:rsidP="00F233EE">
      <w:pPr>
        <w:ind w:firstLine="0"/>
        <w:rPr>
          <w:rStyle w:val="Hyperlink"/>
          <w:b/>
          <w:bCs/>
        </w:rPr>
      </w:pPr>
      <w:r w:rsidRPr="00202817">
        <w:rPr>
          <w:rStyle w:val="Hyperlink"/>
          <w:b/>
          <w:bCs/>
        </w:rPr>
        <w:t>4</w:t>
      </w:r>
      <w:r w:rsidR="00F233EE" w:rsidRPr="00202817">
        <w:rPr>
          <w:rStyle w:val="Hyperlink"/>
          <w:b/>
          <w:bCs/>
        </w:rPr>
        <w:t xml:space="preserve">. The </w:t>
      </w:r>
      <w:r w:rsidR="007C651A">
        <w:rPr>
          <w:rStyle w:val="Hyperlink"/>
          <w:b/>
          <w:bCs/>
        </w:rPr>
        <w:t>ML</w:t>
      </w:r>
      <w:r w:rsidR="00F233EE" w:rsidRPr="00202817">
        <w:rPr>
          <w:rStyle w:val="Hyperlink"/>
          <w:b/>
          <w:bCs/>
        </w:rPr>
        <w:t xml:space="preserve"> Approach for Analysis of Sound Scenes and Events</w:t>
      </w:r>
    </w:p>
    <w:p w14:paraId="792A718E" w14:textId="77777777" w:rsidR="00F233EE" w:rsidRDefault="00DF3A7B" w:rsidP="00F233EE">
      <w:pPr>
        <w:ind w:firstLine="450"/>
      </w:pPr>
      <w:r>
        <w:rPr>
          <w:b/>
          <w:bCs/>
          <w:noProof/>
        </w:rPr>
        <w:object w:dxaOrig="1489" w:dyaOrig="1008" w14:anchorId="5DF6A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50.1pt" o:ole="">
            <v:imagedata r:id="rId12" o:title=""/>
          </v:shape>
          <o:OLEObject Type="Embed" ProgID="Package" ShapeID="_x0000_i1025" DrawAspect="Icon" ObjectID="_1713449092" r:id="rId13"/>
        </w:object>
      </w:r>
    </w:p>
    <w:p w14:paraId="6C53541D" w14:textId="57A74870" w:rsidR="00F233EE" w:rsidRDefault="00F233EE" w:rsidP="00F233EE">
      <w:pPr>
        <w:ind w:firstLine="450"/>
      </w:pPr>
      <w:r>
        <w:t xml:space="preserve">This article provides a more detailed and complete description of the process and methods for processing sound data using </w:t>
      </w:r>
      <w:r w:rsidR="00562516">
        <w:t>ML</w:t>
      </w:r>
      <w:r>
        <w:t xml:space="preserve"> techniques. Its ideas can help build the functional modules of data acquisition, processing, and </w:t>
      </w:r>
      <w:r w:rsidR="00562516">
        <w:t>ML</w:t>
      </w:r>
      <w:r>
        <w:t xml:space="preserve"> model training for this project, which is of high guiding significance for this project.</w:t>
      </w:r>
    </w:p>
    <w:p w14:paraId="0D677C2F" w14:textId="77777777" w:rsidR="00202817" w:rsidRDefault="00202817" w:rsidP="00F233EE">
      <w:pPr>
        <w:ind w:firstLine="450"/>
      </w:pPr>
    </w:p>
    <w:p w14:paraId="53CEBC5E" w14:textId="64C9B637" w:rsidR="00F233EE" w:rsidRPr="00FE53B4" w:rsidRDefault="0016511E" w:rsidP="00F233EE">
      <w:pPr>
        <w:ind w:firstLine="450"/>
        <w:rPr>
          <w:b/>
          <w:bCs/>
        </w:rPr>
      </w:pPr>
      <w:r>
        <w:rPr>
          <w:b/>
          <w:bCs/>
        </w:rPr>
        <w:t>5</w:t>
      </w:r>
      <w:r w:rsidR="00F233EE" w:rsidRPr="00FE53B4">
        <w:rPr>
          <w:b/>
          <w:bCs/>
        </w:rPr>
        <w:t xml:space="preserve">. </w:t>
      </w:r>
      <w:hyperlink r:id="rId14" w:history="1">
        <w:r w:rsidR="00F233EE" w:rsidRPr="00FE53B4">
          <w:rPr>
            <w:rStyle w:val="Hyperlink"/>
            <w:b/>
            <w:bCs/>
          </w:rPr>
          <w:t xml:space="preserve">Anomalous sound event detection: A survey of </w:t>
        </w:r>
        <w:r w:rsidR="00562516">
          <w:rPr>
            <w:rStyle w:val="Hyperlink"/>
            <w:b/>
            <w:bCs/>
          </w:rPr>
          <w:t>ML</w:t>
        </w:r>
        <w:r w:rsidR="00F233EE">
          <w:rPr>
            <w:rStyle w:val="Hyperlink"/>
            <w:b/>
            <w:bCs/>
          </w:rPr>
          <w:t>-based</w:t>
        </w:r>
        <w:r w:rsidR="00F233EE" w:rsidRPr="00FE53B4">
          <w:rPr>
            <w:rStyle w:val="Hyperlink"/>
            <w:b/>
            <w:bCs/>
          </w:rPr>
          <w:t xml:space="preserve"> methods and applications</w:t>
        </w:r>
      </w:hyperlink>
    </w:p>
    <w:p w14:paraId="3D1D4847" w14:textId="77777777" w:rsidR="00F233EE" w:rsidRDefault="00F233EE" w:rsidP="00F233EE">
      <w:pPr>
        <w:ind w:firstLine="450"/>
      </w:pPr>
      <w:r>
        <w:t>In this paper, a comprehensive survey of anomalous sound event detection is presented, covering various aspects of the topic, i.e., feature extraction methods, datasets, evaluation metrics, methods, applications, which can help us to select, process sound data, and give us a reference for evaluating sample methods.</w:t>
      </w:r>
    </w:p>
    <w:p w14:paraId="517F072F" w14:textId="77777777" w:rsidR="00202817" w:rsidRDefault="00202817" w:rsidP="00F233EE">
      <w:pPr>
        <w:ind w:firstLine="450"/>
      </w:pPr>
    </w:p>
    <w:p w14:paraId="4E63A5E6" w14:textId="0B93BAA1" w:rsidR="00193E38" w:rsidRPr="00FE53B4" w:rsidRDefault="0016511E" w:rsidP="00F254CC">
      <w:pPr>
        <w:wordWrap w:val="0"/>
        <w:ind w:firstLine="446"/>
        <w:rPr>
          <w:b/>
          <w:bCs/>
        </w:rPr>
      </w:pPr>
      <w:r>
        <w:rPr>
          <w:b/>
          <w:bCs/>
        </w:rPr>
        <w:t>6</w:t>
      </w:r>
      <w:r w:rsidR="00193E38" w:rsidRPr="00FE53B4">
        <w:rPr>
          <w:b/>
          <w:bCs/>
        </w:rPr>
        <w:t xml:space="preserve">. </w:t>
      </w:r>
      <w:r w:rsidR="00F254CC" w:rsidRPr="00F254CC">
        <w:rPr>
          <w:rStyle w:val="Hyperlink"/>
          <w:b/>
          <w:bCs/>
        </w:rPr>
        <w:t xml:space="preserve">Hearing your touch: A new </w:t>
      </w:r>
      <w:hyperlink r:id="rId15" w:history="1">
        <w:r w:rsidR="00F254CC" w:rsidRPr="00274EDC">
          <w:rPr>
            <w:rStyle w:val="Hyperlink"/>
            <w:b/>
            <w:bCs/>
          </w:rPr>
          <w:t>acoustic</w:t>
        </w:r>
      </w:hyperlink>
      <w:r w:rsidR="00F254CC" w:rsidRPr="00F254CC">
        <w:rPr>
          <w:rStyle w:val="Hyperlink"/>
          <w:b/>
          <w:bCs/>
        </w:rPr>
        <w:t xml:space="preserve"> </w:t>
      </w:r>
      <w:r w:rsidR="00274EDC">
        <w:rPr>
          <w:rStyle w:val="Hyperlink"/>
          <w:b/>
          <w:bCs/>
        </w:rPr>
        <w:t>side-channel</w:t>
      </w:r>
      <w:r w:rsidR="00F254CC" w:rsidRPr="00F254CC">
        <w:rPr>
          <w:rStyle w:val="Hyperlink"/>
          <w:b/>
          <w:bCs/>
        </w:rPr>
        <w:t xml:space="preserve"> on smartphones</w:t>
      </w:r>
    </w:p>
    <w:p w14:paraId="5FE04EE8" w14:textId="78D0B80D" w:rsidR="00193E38" w:rsidRDefault="006278CB" w:rsidP="00193E38">
      <w:pPr>
        <w:ind w:firstLine="450"/>
      </w:pPr>
      <w:r>
        <w:t>The paper step</w:t>
      </w:r>
      <w:r w:rsidR="0082176E">
        <w:t xml:space="preserve">s further </w:t>
      </w:r>
      <w:r w:rsidR="00452868">
        <w:t>into</w:t>
      </w:r>
      <w:r w:rsidR="0082176E">
        <w:t xml:space="preserve"> acoustic </w:t>
      </w:r>
      <w:r w:rsidR="009150A8">
        <w:t>side-channel</w:t>
      </w:r>
      <w:r w:rsidR="0082176E">
        <w:t xml:space="preserve"> attacks. Their target</w:t>
      </w:r>
      <w:r w:rsidR="009F65B4">
        <w:t xml:space="preserve">s are </w:t>
      </w:r>
      <w:r w:rsidR="009150A8">
        <w:t xml:space="preserve">expanded to </w:t>
      </w:r>
      <w:r w:rsidR="00452868">
        <w:t>devices containing touch screens.</w:t>
      </w:r>
      <w:r w:rsidR="00BF0C50">
        <w:t xml:space="preserve"> </w:t>
      </w:r>
      <w:r w:rsidR="0068070C">
        <w:t>While f</w:t>
      </w:r>
      <w:r w:rsidR="00BF0C50">
        <w:t xml:space="preserve">ingers </w:t>
      </w:r>
      <w:r w:rsidR="00FA2B77">
        <w:t>type on the virtual keyboard</w:t>
      </w:r>
      <w:r w:rsidR="00972D4A">
        <w:t xml:space="preserve">, audios of tapping on </w:t>
      </w:r>
      <w:r w:rsidR="00C57966">
        <w:t xml:space="preserve">glass could be used to predict user input as well. </w:t>
      </w:r>
      <w:r w:rsidR="00F302F2">
        <w:t xml:space="preserve">It is an interesting way of </w:t>
      </w:r>
      <w:r w:rsidR="00ED5B30">
        <w:t>exploring.</w:t>
      </w:r>
    </w:p>
    <w:p w14:paraId="2FA0FF01" w14:textId="77777777" w:rsidR="00193E38" w:rsidRDefault="00193E38" w:rsidP="00F233EE">
      <w:pPr>
        <w:ind w:firstLine="450"/>
      </w:pPr>
    </w:p>
    <w:p w14:paraId="07E0E7C5" w14:textId="7986D7C0" w:rsidR="00AA5254" w:rsidRDefault="002D7CC3" w:rsidP="00AA5254">
      <w:pPr>
        <w:pStyle w:val="SectionTitle"/>
      </w:pPr>
      <w:r>
        <w:lastRenderedPageBreak/>
        <w:t>Methodology and Tools</w:t>
      </w:r>
    </w:p>
    <w:p w14:paraId="5A283114" w14:textId="31DFA440" w:rsidR="00AA5254" w:rsidRDefault="00AA5254" w:rsidP="00AA5254">
      <w:r>
        <w:t xml:space="preserve"> </w:t>
      </w:r>
      <w:r w:rsidR="00225771">
        <w:t>In this section,</w:t>
      </w:r>
      <w:r w:rsidR="00CC44C3">
        <w:t xml:space="preserve"> </w:t>
      </w:r>
      <w:r w:rsidR="00457718">
        <w:t xml:space="preserve">the </w:t>
      </w:r>
      <w:r w:rsidR="008837E9">
        <w:t>threat</w:t>
      </w:r>
      <w:r w:rsidR="00CC44C3">
        <w:t xml:space="preserve"> model</w:t>
      </w:r>
      <w:r w:rsidR="001333C1">
        <w:t>,</w:t>
      </w:r>
      <w:r w:rsidR="00225771">
        <w:t xml:space="preserve"> libraries</w:t>
      </w:r>
      <w:r w:rsidR="008837E9">
        <w:t>,</w:t>
      </w:r>
      <w:r w:rsidR="00225771">
        <w:t xml:space="preserve"> </w:t>
      </w:r>
      <w:r w:rsidR="000F664E">
        <w:t>and tools</w:t>
      </w:r>
      <w:r w:rsidR="00F22887">
        <w:t xml:space="preserve"> built</w:t>
      </w:r>
      <w:r w:rsidR="00F15E7A">
        <w:t xml:space="preserve"> by them</w:t>
      </w:r>
      <w:r w:rsidR="001333C1" w:rsidRPr="001333C1">
        <w:t xml:space="preserve"> </w:t>
      </w:r>
      <w:r w:rsidR="001333C1">
        <w:t>such as the audio splitter, noise filter</w:t>
      </w:r>
      <w:r w:rsidR="008837E9">
        <w:t>,</w:t>
      </w:r>
      <w:r w:rsidR="001333C1">
        <w:t xml:space="preserve"> and how the ML model </w:t>
      </w:r>
      <w:r w:rsidR="008837E9">
        <w:t xml:space="preserve">is </w:t>
      </w:r>
      <w:r w:rsidR="001333C1">
        <w:t>designed</w:t>
      </w:r>
      <w:r w:rsidR="00F15E7A">
        <w:t xml:space="preserve"> would be introduced</w:t>
      </w:r>
      <w:r w:rsidR="00A729F4">
        <w:t>.</w:t>
      </w:r>
      <w:r w:rsidR="00400A03">
        <w:t xml:space="preserve"> Meanwhile, </w:t>
      </w:r>
      <w:r w:rsidR="00CB268C">
        <w:t xml:space="preserve">the </w:t>
      </w:r>
      <w:r w:rsidR="00A435EA">
        <w:t>prediction</w:t>
      </w:r>
      <w:r w:rsidR="004606AF">
        <w:t>s</w:t>
      </w:r>
      <w:r w:rsidR="00A435EA">
        <w:t xml:space="preserve"> of user input </w:t>
      </w:r>
      <w:r w:rsidR="004606AF">
        <w:t>are quite</w:t>
      </w:r>
      <w:r w:rsidR="00A677C5">
        <w:t xml:space="preserve"> sensitive to the environment nois</w:t>
      </w:r>
      <w:r w:rsidR="001F4A07">
        <w:t xml:space="preserve">e and lots of other </w:t>
      </w:r>
      <w:r w:rsidR="00F252A7">
        <w:t>o</w:t>
      </w:r>
      <w:r w:rsidR="00F252A7" w:rsidRPr="00F252A7">
        <w:t>bjective factors such as keyboard model, keyboard typing habits, etc.</w:t>
      </w:r>
      <w:r w:rsidR="00AA085A">
        <w:t xml:space="preserve"> Thus, </w:t>
      </w:r>
      <w:r w:rsidR="00457718">
        <w:t>data collection</w:t>
      </w:r>
      <w:r w:rsidR="00AA085A">
        <w:t xml:space="preserve"> </w:t>
      </w:r>
      <w:r w:rsidR="002F78E4">
        <w:t>has become a challenge for the project.</w:t>
      </w:r>
      <w:r w:rsidR="007A1722">
        <w:t xml:space="preserve"> </w:t>
      </w:r>
      <w:r w:rsidR="00305313">
        <w:t>It is</w:t>
      </w:r>
      <w:r w:rsidR="007A1722">
        <w:t xml:space="preserve"> hard to find a given dataset</w:t>
      </w:r>
      <w:r w:rsidR="004B6C90">
        <w:t xml:space="preserve"> to cover all the possible samples. </w:t>
      </w:r>
      <w:r w:rsidR="00313D76">
        <w:t>So,</w:t>
      </w:r>
      <w:r w:rsidR="004B6C90">
        <w:t xml:space="preserve"> we are going to </w:t>
      </w:r>
      <w:r w:rsidR="00056D1E">
        <w:t>keep collecting data and re-train the ML model</w:t>
      </w:r>
      <w:r w:rsidR="005D5417">
        <w:t xml:space="preserve"> for each </w:t>
      </w:r>
      <w:r w:rsidR="00457718">
        <w:t>attack</w:t>
      </w:r>
      <w:r w:rsidR="005D5417">
        <w:t xml:space="preserve"> </w:t>
      </w:r>
      <w:r w:rsidR="00363837">
        <w:t>(</w:t>
      </w:r>
      <w:r w:rsidR="00F96051">
        <w:t>t</w:t>
      </w:r>
      <w:r w:rsidR="00F96051" w:rsidRPr="00F96051">
        <w:t xml:space="preserve">he exact process will be shown in the threat model to ensure the logical self-consistency of the </w:t>
      </w:r>
      <w:r w:rsidR="00141EC8" w:rsidRPr="00F96051">
        <w:t>project</w:t>
      </w:r>
      <w:r w:rsidR="00141EC8">
        <w:t>)</w:t>
      </w:r>
      <w:r w:rsidR="00F96051">
        <w:t>.</w:t>
      </w:r>
    </w:p>
    <w:p w14:paraId="6E5D9E4C" w14:textId="77777777" w:rsidR="00141EC8" w:rsidRPr="00E7305D" w:rsidRDefault="00141EC8" w:rsidP="00AA5254"/>
    <w:p w14:paraId="52EFB52A" w14:textId="67F1F579" w:rsidR="00AA5254" w:rsidRPr="00C5686B" w:rsidRDefault="0034128A" w:rsidP="00AA5254">
      <w:pPr>
        <w:pStyle w:val="Heading1"/>
      </w:pPr>
      <w:r>
        <w:t>Threaten Model</w:t>
      </w:r>
    </w:p>
    <w:p w14:paraId="38ECCBB8" w14:textId="6FA48202" w:rsidR="00353F63" w:rsidRDefault="00D01E37" w:rsidP="00172EC2">
      <w:r>
        <w:rPr>
          <w:noProof/>
        </w:rPr>
        <w:object w:dxaOrig="1440" w:dyaOrig="1440" w14:anchorId="3CACF8BA">
          <v:shape id="_x0000_s2051" type="#_x0000_t75" style="position:absolute;left:0;text-align:left;margin-left:.5pt;margin-top:51.45pt;width:467.75pt;height:253pt;z-index:-251658240;mso-position-horizontal-relative:text;mso-position-vertical-relative:text" stroked="t" strokeweight=".5pt">
            <v:imagedata r:id="rId16" o:title="" cropbottom="33081f"/>
          </v:shape>
          <o:OLEObject Type="Embed" ProgID="Visio.Drawing.15" ShapeID="_x0000_s2051" DrawAspect="Content" ObjectID="_1713449093" r:id="rId17"/>
        </w:object>
      </w:r>
      <w:r w:rsidR="0034128A">
        <w:t xml:space="preserve">We would </w:t>
      </w:r>
      <w:r w:rsidR="00457718">
        <w:t>explain</w:t>
      </w:r>
      <w:r w:rsidR="00242B11">
        <w:t xml:space="preserve"> </w:t>
      </w:r>
      <w:r w:rsidR="00457718">
        <w:t xml:space="preserve">the </w:t>
      </w:r>
      <w:r w:rsidR="00242B11">
        <w:t xml:space="preserve">relationship </w:t>
      </w:r>
      <w:r w:rsidR="00457718">
        <w:t>between</w:t>
      </w:r>
      <w:r w:rsidR="00242B11">
        <w:t xml:space="preserve"> </w:t>
      </w:r>
      <w:r w:rsidR="00323353">
        <w:t>Attacker</w:t>
      </w:r>
      <w:r w:rsidR="008F4DD8">
        <w:t xml:space="preserve">, </w:t>
      </w:r>
      <w:r w:rsidR="00323353">
        <w:t xml:space="preserve">Victim, Web </w:t>
      </w:r>
      <w:r w:rsidR="000270CA">
        <w:t>Interface,</w:t>
      </w:r>
      <w:r w:rsidR="00323353">
        <w:t xml:space="preserve"> and Application Server.</w:t>
      </w:r>
    </w:p>
    <w:p w14:paraId="13B32648" w14:textId="77777777" w:rsidR="00172EC2" w:rsidRDefault="00172EC2" w:rsidP="00172EC2"/>
    <w:p w14:paraId="03EF77A8" w14:textId="77777777" w:rsidR="00172EC2" w:rsidRDefault="00172EC2" w:rsidP="00172EC2"/>
    <w:p w14:paraId="428EF590" w14:textId="77777777" w:rsidR="00172EC2" w:rsidRDefault="00172EC2" w:rsidP="00172EC2"/>
    <w:p w14:paraId="2972AF14" w14:textId="77777777" w:rsidR="00172EC2" w:rsidRDefault="00172EC2" w:rsidP="00172EC2"/>
    <w:p w14:paraId="0C4DBE47" w14:textId="77777777" w:rsidR="00172EC2" w:rsidRDefault="00172EC2" w:rsidP="00172EC2"/>
    <w:p w14:paraId="398E2485" w14:textId="77777777" w:rsidR="00172EC2" w:rsidRDefault="00172EC2" w:rsidP="00172EC2"/>
    <w:p w14:paraId="4FB0398D" w14:textId="77777777" w:rsidR="00172EC2" w:rsidRDefault="00172EC2" w:rsidP="00172EC2"/>
    <w:p w14:paraId="485BAD89" w14:textId="77777777" w:rsidR="00172EC2" w:rsidRDefault="00172EC2" w:rsidP="00172EC2"/>
    <w:p w14:paraId="75345405" w14:textId="77777777" w:rsidR="00172EC2" w:rsidRDefault="00172EC2" w:rsidP="00172EC2"/>
    <w:p w14:paraId="4BB21C11" w14:textId="121DC2E5" w:rsidR="00172EC2" w:rsidRDefault="00A25800" w:rsidP="004365AC">
      <w:pPr>
        <w:pStyle w:val="figertitle"/>
      </w:pPr>
      <w:r>
        <w:t>Figure 1, steps</w:t>
      </w:r>
      <w:r w:rsidR="00250C98">
        <w:t xml:space="preserve"> of data-collection and ML model training</w:t>
      </w:r>
    </w:p>
    <w:p w14:paraId="09843E2E" w14:textId="77777777" w:rsidR="00172EC2" w:rsidRDefault="00172EC2" w:rsidP="00172EC2"/>
    <w:p w14:paraId="4064586C" w14:textId="2323919C" w:rsidR="00250C98" w:rsidRDefault="00250C98" w:rsidP="00172EC2"/>
    <w:p w14:paraId="11DE0E9F" w14:textId="2695C858" w:rsidR="00965DD4" w:rsidRDefault="00D01E37" w:rsidP="00172EC2">
      <w:r>
        <w:rPr>
          <w:noProof/>
        </w:rPr>
        <w:object w:dxaOrig="1440" w:dyaOrig="1440" w14:anchorId="3A3D5F4A">
          <v:shape id="_x0000_s2050" type="#_x0000_t75" style="position:absolute;left:0;text-align:left;margin-left:0;margin-top:11.6pt;width:467.75pt;height:312.25pt;z-index:-251656192;mso-position-horizontal-relative:text;mso-position-vertical-relative:text">
            <v:imagedata r:id="rId18" o:title="" cropbottom="25581f"/>
          </v:shape>
          <o:OLEObject Type="Embed" ProgID="Visio.Drawing.15" ShapeID="_x0000_s2050" DrawAspect="Content" ObjectID="_1713449094" r:id="rId19"/>
        </w:object>
      </w:r>
    </w:p>
    <w:p w14:paraId="7443CF6A" w14:textId="77777777" w:rsidR="00965DD4" w:rsidRDefault="00965DD4" w:rsidP="00172EC2"/>
    <w:p w14:paraId="086DD701" w14:textId="77777777" w:rsidR="00965DD4" w:rsidRDefault="00965DD4" w:rsidP="00172EC2"/>
    <w:p w14:paraId="74885EFA" w14:textId="77777777" w:rsidR="00965DD4" w:rsidRDefault="00965DD4" w:rsidP="00172EC2"/>
    <w:p w14:paraId="445D30C7" w14:textId="77777777" w:rsidR="00965DD4" w:rsidRDefault="00965DD4" w:rsidP="00172EC2"/>
    <w:p w14:paraId="18397B96" w14:textId="77777777" w:rsidR="00965DD4" w:rsidRDefault="00965DD4" w:rsidP="00172EC2"/>
    <w:p w14:paraId="6D15DF8B" w14:textId="77777777" w:rsidR="00965DD4" w:rsidRDefault="00965DD4" w:rsidP="00172EC2"/>
    <w:p w14:paraId="26519B74" w14:textId="77777777" w:rsidR="00965DD4" w:rsidRDefault="00965DD4" w:rsidP="00172EC2"/>
    <w:p w14:paraId="64C3F736" w14:textId="77777777" w:rsidR="00965DD4" w:rsidRDefault="00965DD4" w:rsidP="00172EC2"/>
    <w:p w14:paraId="255E0C26" w14:textId="77777777" w:rsidR="00965DD4" w:rsidRDefault="00965DD4" w:rsidP="00172EC2"/>
    <w:p w14:paraId="65E7D3C8" w14:textId="77777777" w:rsidR="00965DD4" w:rsidRDefault="00965DD4" w:rsidP="00172EC2"/>
    <w:p w14:paraId="0D887369" w14:textId="77777777" w:rsidR="00141EC8" w:rsidRDefault="00141EC8" w:rsidP="00AE376C">
      <w:pPr>
        <w:pStyle w:val="figertitle"/>
      </w:pPr>
    </w:p>
    <w:p w14:paraId="767600F0" w14:textId="042EABFB" w:rsidR="00AE376C" w:rsidRDefault="00AE376C" w:rsidP="00AE376C">
      <w:pPr>
        <w:pStyle w:val="figertitle"/>
      </w:pPr>
      <w:r>
        <w:t xml:space="preserve">Figure </w:t>
      </w:r>
      <w:r w:rsidR="00141EC8">
        <w:t>2, user key-tapping prediction</w:t>
      </w:r>
    </w:p>
    <w:p w14:paraId="727CA1E9" w14:textId="4847EF0F" w:rsidR="00250C98" w:rsidRDefault="00250C98" w:rsidP="00172EC2"/>
    <w:p w14:paraId="6C0E0B18" w14:textId="4BA490DB" w:rsidR="00AA5254" w:rsidRPr="00C5686B" w:rsidRDefault="00D46647" w:rsidP="00AA5254">
      <w:pPr>
        <w:pStyle w:val="Heading2"/>
      </w:pPr>
      <w:r>
        <w:t xml:space="preserve">Description </w:t>
      </w:r>
    </w:p>
    <w:p w14:paraId="0B255BAD" w14:textId="65C42D72" w:rsidR="00D47FC4" w:rsidRDefault="00D46647" w:rsidP="00AA5254">
      <w:r>
        <w:t xml:space="preserve">The </w:t>
      </w:r>
      <w:r w:rsidR="00457718">
        <w:t>threat</w:t>
      </w:r>
      <w:r>
        <w:t xml:space="preserve"> model </w:t>
      </w:r>
      <w:r w:rsidR="00457718">
        <w:t>is</w:t>
      </w:r>
      <w:r>
        <w:t xml:space="preserve"> divided into </w:t>
      </w:r>
      <w:r w:rsidR="0013188D">
        <w:t xml:space="preserve">two parts. </w:t>
      </w:r>
    </w:p>
    <w:p w14:paraId="71CC8AE1" w14:textId="4F8335BE" w:rsidR="00AA5254" w:rsidRDefault="00DF3A7B" w:rsidP="00AA5254">
      <w:pPr>
        <w:rPr>
          <w:lang w:eastAsia="zh-CN"/>
        </w:rPr>
      </w:pPr>
      <w:r>
        <w:t xml:space="preserve">First, </w:t>
      </w:r>
      <w:r w:rsidR="005A2521">
        <w:t xml:space="preserve">the attacker </w:t>
      </w:r>
      <w:r w:rsidR="00BE01C0">
        <w:rPr>
          <w:rFonts w:hint="eastAsia"/>
          <w:lang w:eastAsia="zh-CN"/>
        </w:rPr>
        <w:t>entice</w:t>
      </w:r>
      <w:r w:rsidR="00BE01C0">
        <w:rPr>
          <w:lang w:eastAsia="zh-CN"/>
        </w:rPr>
        <w:t xml:space="preserve">s the user to access the </w:t>
      </w:r>
      <w:r w:rsidR="00944279">
        <w:rPr>
          <w:lang w:eastAsia="zh-CN"/>
        </w:rPr>
        <w:t>Web Interface. The</w:t>
      </w:r>
      <w:r w:rsidR="00FB1E77">
        <w:rPr>
          <w:lang w:eastAsia="zh-CN"/>
        </w:rPr>
        <w:t xml:space="preserve"> </w:t>
      </w:r>
      <w:r w:rsidR="00457718">
        <w:rPr>
          <w:lang w:eastAsia="zh-CN"/>
        </w:rPr>
        <w:t>character’s</w:t>
      </w:r>
      <w:r w:rsidR="00FB1E77">
        <w:rPr>
          <w:lang w:eastAsia="zh-CN"/>
        </w:rPr>
        <w:t xml:space="preserve"> input </w:t>
      </w:r>
      <w:r w:rsidR="005B097A">
        <w:rPr>
          <w:lang w:eastAsia="zh-CN"/>
        </w:rPr>
        <w:t xml:space="preserve">and the corresponding audio of key tapping </w:t>
      </w:r>
      <w:r w:rsidR="000D7ADE">
        <w:rPr>
          <w:lang w:eastAsia="zh-CN"/>
        </w:rPr>
        <w:t xml:space="preserve">would be recorded. At the same time, the Web Interface </w:t>
      </w:r>
      <w:r w:rsidR="00053E6B">
        <w:rPr>
          <w:lang w:eastAsia="zh-CN"/>
        </w:rPr>
        <w:t xml:space="preserve">stores the time stamp for </w:t>
      </w:r>
      <w:r w:rsidR="003E030B">
        <w:rPr>
          <w:lang w:eastAsia="zh-CN"/>
        </w:rPr>
        <w:t xml:space="preserve">each typing as the splitting </w:t>
      </w:r>
      <w:r w:rsidR="00850C48">
        <w:rPr>
          <w:rFonts w:hint="eastAsia"/>
          <w:lang w:eastAsia="zh-CN"/>
        </w:rPr>
        <w:t>basis</w:t>
      </w:r>
      <w:r w:rsidR="00850C48">
        <w:rPr>
          <w:lang w:eastAsia="zh-CN"/>
        </w:rPr>
        <w:t>.</w:t>
      </w:r>
      <w:r w:rsidR="0015429F">
        <w:rPr>
          <w:lang w:eastAsia="zh-CN"/>
        </w:rPr>
        <w:t xml:space="preserve"> For the last step, </w:t>
      </w:r>
      <w:r w:rsidR="00457718">
        <w:rPr>
          <w:lang w:eastAsia="zh-CN"/>
        </w:rPr>
        <w:t xml:space="preserve">the </w:t>
      </w:r>
      <w:r w:rsidR="005F4628">
        <w:rPr>
          <w:lang w:eastAsia="zh-CN"/>
        </w:rPr>
        <w:t>Application Server process the data passed by Web Interface</w:t>
      </w:r>
      <w:r w:rsidR="00E73DC7">
        <w:rPr>
          <w:lang w:eastAsia="zh-CN"/>
        </w:rPr>
        <w:t xml:space="preserve"> and load it as the training set to feed into the ML model.</w:t>
      </w:r>
    </w:p>
    <w:p w14:paraId="2B701A40" w14:textId="6131B21F" w:rsidR="00D47FC4" w:rsidRDefault="00D47FC4" w:rsidP="00AA5254">
      <w:pPr>
        <w:rPr>
          <w:lang w:eastAsia="zh-CN"/>
        </w:rPr>
      </w:pPr>
      <w:r>
        <w:rPr>
          <w:lang w:eastAsia="zh-CN"/>
        </w:rPr>
        <w:t>Next, the</w:t>
      </w:r>
      <w:r w:rsidR="00695EE0">
        <w:rPr>
          <w:lang w:eastAsia="zh-CN"/>
        </w:rPr>
        <w:t xml:space="preserve"> attacker should lead the user to expose their </w:t>
      </w:r>
      <w:r w:rsidR="00AA060C">
        <w:rPr>
          <w:lang w:eastAsia="zh-CN"/>
        </w:rPr>
        <w:t xml:space="preserve">acoustic </w:t>
      </w:r>
      <w:r w:rsidR="006142DD">
        <w:rPr>
          <w:lang w:eastAsia="zh-CN"/>
        </w:rPr>
        <w:t>information</w:t>
      </w:r>
      <w:r w:rsidR="00C23126">
        <w:rPr>
          <w:lang w:eastAsia="zh-CN"/>
        </w:rPr>
        <w:t xml:space="preserve"> for later prediction. And after receiving the audio data, </w:t>
      </w:r>
      <w:r w:rsidR="00457718">
        <w:rPr>
          <w:lang w:eastAsia="zh-CN"/>
        </w:rPr>
        <w:t xml:space="preserve">the </w:t>
      </w:r>
      <w:r w:rsidR="00C23126">
        <w:rPr>
          <w:lang w:eastAsia="zh-CN"/>
        </w:rPr>
        <w:t xml:space="preserve">Application Server </w:t>
      </w:r>
      <w:r w:rsidR="000B3F2D">
        <w:rPr>
          <w:lang w:eastAsia="zh-CN"/>
        </w:rPr>
        <w:t xml:space="preserve">should accept them as the </w:t>
      </w:r>
      <w:r w:rsidR="000B3F2D">
        <w:rPr>
          <w:lang w:eastAsia="zh-CN"/>
        </w:rPr>
        <w:lastRenderedPageBreak/>
        <w:t xml:space="preserve">test set for </w:t>
      </w:r>
      <w:r w:rsidR="00457718">
        <w:rPr>
          <w:lang w:eastAsia="zh-CN"/>
        </w:rPr>
        <w:t xml:space="preserve">the </w:t>
      </w:r>
      <w:r w:rsidR="000B3F2D">
        <w:rPr>
          <w:lang w:eastAsia="zh-CN"/>
        </w:rPr>
        <w:t xml:space="preserve">ML model to </w:t>
      </w:r>
      <w:r w:rsidR="00B06E00">
        <w:rPr>
          <w:lang w:eastAsia="zh-CN"/>
        </w:rPr>
        <w:t xml:space="preserve">make the </w:t>
      </w:r>
      <w:r w:rsidR="00CD6FC6">
        <w:rPr>
          <w:rFonts w:hint="eastAsia"/>
          <w:lang w:eastAsia="zh-CN"/>
        </w:rPr>
        <w:t>speculat</w:t>
      </w:r>
      <w:r w:rsidR="001A50F7">
        <w:rPr>
          <w:rFonts w:hint="eastAsia"/>
          <w:lang w:eastAsia="zh-CN"/>
        </w:rPr>
        <w:t>ion</w:t>
      </w:r>
      <w:r w:rsidR="00D668B1">
        <w:rPr>
          <w:lang w:eastAsia="zh-CN"/>
        </w:rPr>
        <w:t>. In the end,</w:t>
      </w:r>
      <w:r w:rsidR="00430A9C">
        <w:rPr>
          <w:lang w:eastAsia="zh-CN"/>
        </w:rPr>
        <w:t xml:space="preserve"> the attacker </w:t>
      </w:r>
      <w:r w:rsidR="005F4650">
        <w:rPr>
          <w:lang w:eastAsia="zh-CN"/>
        </w:rPr>
        <w:t xml:space="preserve">might disclose the discrete </w:t>
      </w:r>
      <w:r w:rsidR="006D5687">
        <w:rPr>
          <w:lang w:eastAsia="zh-CN"/>
        </w:rPr>
        <w:t xml:space="preserve">content based on what </w:t>
      </w:r>
      <w:r w:rsidR="00457718">
        <w:rPr>
          <w:lang w:eastAsia="zh-CN"/>
        </w:rPr>
        <w:t xml:space="preserve">the </w:t>
      </w:r>
      <w:r w:rsidR="006D5687">
        <w:rPr>
          <w:lang w:eastAsia="zh-CN"/>
        </w:rPr>
        <w:t xml:space="preserve">Application Server </w:t>
      </w:r>
      <w:r w:rsidR="00776D36">
        <w:rPr>
          <w:lang w:eastAsia="zh-CN"/>
        </w:rPr>
        <w:t>responded</w:t>
      </w:r>
      <w:r w:rsidR="00457718">
        <w:rPr>
          <w:lang w:eastAsia="zh-CN"/>
        </w:rPr>
        <w:t xml:space="preserve"> to</w:t>
      </w:r>
      <w:r w:rsidR="00776D36">
        <w:rPr>
          <w:lang w:eastAsia="zh-CN"/>
        </w:rPr>
        <w:t>.</w:t>
      </w:r>
    </w:p>
    <w:p w14:paraId="1A704FAC" w14:textId="7E801D9C" w:rsidR="00AF0D40" w:rsidRDefault="00C2156D" w:rsidP="00AF0D40">
      <w:pPr>
        <w:pStyle w:val="Heading1"/>
        <w:rPr>
          <w:lang w:eastAsia="zh-CN"/>
        </w:rPr>
      </w:pPr>
      <w:r>
        <w:rPr>
          <w:lang w:eastAsia="zh-CN"/>
        </w:rPr>
        <w:t>Libraries and Tools</w:t>
      </w:r>
    </w:p>
    <w:p w14:paraId="4A84D6EA" w14:textId="6EA16994" w:rsidR="00CD5AA4" w:rsidRDefault="00C2156D" w:rsidP="00CD5AA4">
      <w:pPr>
        <w:rPr>
          <w:lang w:eastAsia="zh-CN"/>
        </w:rPr>
      </w:pPr>
      <w:r>
        <w:rPr>
          <w:lang w:eastAsia="zh-CN"/>
        </w:rPr>
        <w:t xml:space="preserve">To achieve what </w:t>
      </w:r>
      <w:r w:rsidR="00457718">
        <w:rPr>
          <w:lang w:eastAsia="zh-CN"/>
        </w:rPr>
        <w:t>was planned</w:t>
      </w:r>
      <w:r>
        <w:rPr>
          <w:lang w:eastAsia="zh-CN"/>
        </w:rPr>
        <w:t xml:space="preserve"> in the threaten model, </w:t>
      </w:r>
      <w:r w:rsidR="00AD79EE">
        <w:rPr>
          <w:lang w:eastAsia="zh-CN"/>
        </w:rPr>
        <w:t xml:space="preserve">we need to build several tools </w:t>
      </w:r>
      <w:r w:rsidR="00F85A44">
        <w:rPr>
          <w:lang w:eastAsia="zh-CN"/>
        </w:rPr>
        <w:t xml:space="preserve">by using code libraries </w:t>
      </w:r>
      <w:r w:rsidR="00B30A6F">
        <w:rPr>
          <w:lang w:eastAsia="zh-CN"/>
        </w:rPr>
        <w:t>from the python community. First, a brief introduction of</w:t>
      </w:r>
      <w:r w:rsidR="00457718">
        <w:rPr>
          <w:lang w:eastAsia="zh-CN"/>
        </w:rPr>
        <w:t xml:space="preserve"> </w:t>
      </w:r>
      <w:r w:rsidR="00D75EF2">
        <w:rPr>
          <w:lang w:eastAsia="zh-CN"/>
        </w:rPr>
        <w:t xml:space="preserve">some of the most important </w:t>
      </w:r>
      <w:r w:rsidR="00970306">
        <w:rPr>
          <w:lang w:eastAsia="zh-CN"/>
        </w:rPr>
        <w:t>libraries and frameworks would be presented.</w:t>
      </w:r>
    </w:p>
    <w:p w14:paraId="7BCAFBFE" w14:textId="5E461FFE" w:rsidR="00B31BF3" w:rsidRDefault="00D01E37" w:rsidP="00B31BF3">
      <w:pPr>
        <w:pStyle w:val="Heading2"/>
        <w:rPr>
          <w:lang w:eastAsia="zh-CN"/>
        </w:rPr>
      </w:pPr>
      <w:hyperlink r:id="rId20" w:history="1">
        <w:r w:rsidR="00B31BF3" w:rsidRPr="00344594">
          <w:rPr>
            <w:rStyle w:val="Hyperlink"/>
            <w:lang w:eastAsia="zh-CN"/>
          </w:rPr>
          <w:t>Librosa</w:t>
        </w:r>
      </w:hyperlink>
    </w:p>
    <w:p w14:paraId="39485C04" w14:textId="2C393420" w:rsidR="00B31BF3" w:rsidRDefault="00DC5A52" w:rsidP="00B31BF3">
      <w:pPr>
        <w:rPr>
          <w:lang w:eastAsia="zh-CN"/>
        </w:rPr>
      </w:pPr>
      <w:r>
        <w:rPr>
          <w:lang w:eastAsia="zh-CN"/>
        </w:rPr>
        <w:t>L</w:t>
      </w:r>
      <w:r w:rsidR="003D566C">
        <w:rPr>
          <w:lang w:eastAsia="zh-CN"/>
        </w:rPr>
        <w:t xml:space="preserve">ibrosa </w:t>
      </w:r>
      <w:r w:rsidR="00B24FA0">
        <w:rPr>
          <w:lang w:eastAsia="zh-CN"/>
        </w:rPr>
        <w:t>is a library</w:t>
      </w:r>
      <w:r w:rsidR="00791065">
        <w:rPr>
          <w:lang w:eastAsia="zh-CN"/>
        </w:rPr>
        <w:t xml:space="preserve"> in python</w:t>
      </w:r>
      <w:r w:rsidR="00D2749B">
        <w:rPr>
          <w:lang w:eastAsia="zh-CN"/>
        </w:rPr>
        <w:t xml:space="preserve"> </w:t>
      </w:r>
      <w:r w:rsidR="00457718">
        <w:rPr>
          <w:lang w:eastAsia="zh-CN"/>
        </w:rPr>
        <w:t xml:space="preserve">that </w:t>
      </w:r>
      <w:r w:rsidR="00D2749B">
        <w:rPr>
          <w:lang w:eastAsia="zh-CN"/>
        </w:rPr>
        <w:t>offers useful functions to process audio signals.</w:t>
      </w:r>
      <w:r w:rsidR="00C144DF">
        <w:rPr>
          <w:lang w:eastAsia="zh-CN"/>
        </w:rPr>
        <w:t xml:space="preserve"> In this project, it is used for generating </w:t>
      </w:r>
      <w:r w:rsidR="00457718">
        <w:rPr>
          <w:lang w:eastAsia="zh-CN"/>
        </w:rPr>
        <w:t>spectrograms</w:t>
      </w:r>
      <w:r w:rsidR="00C144DF">
        <w:rPr>
          <w:lang w:eastAsia="zh-CN"/>
        </w:rPr>
        <w:t xml:space="preserve"> from audios</w:t>
      </w:r>
      <w:r w:rsidR="008C6098">
        <w:rPr>
          <w:lang w:eastAsia="zh-CN"/>
        </w:rPr>
        <w:t>.</w:t>
      </w:r>
      <w:r w:rsidR="00082060">
        <w:rPr>
          <w:lang w:eastAsia="zh-CN"/>
        </w:rPr>
        <w:t xml:space="preserve"> To install it, </w:t>
      </w:r>
      <w:r w:rsidR="001169FD">
        <w:rPr>
          <w:lang w:eastAsia="zh-CN"/>
        </w:rPr>
        <w:t xml:space="preserve">check if </w:t>
      </w:r>
      <w:r w:rsidR="009F2B72">
        <w:rPr>
          <w:lang w:eastAsia="zh-CN"/>
        </w:rPr>
        <w:t>‘</w:t>
      </w:r>
      <w:r w:rsidR="00D75D2B">
        <w:rPr>
          <w:lang w:eastAsia="zh-CN"/>
        </w:rPr>
        <w:t>ff</w:t>
      </w:r>
      <w:r w:rsidR="00457718">
        <w:rPr>
          <w:lang w:eastAsia="zh-CN"/>
        </w:rPr>
        <w:t>mpeg</w:t>
      </w:r>
      <w:r w:rsidR="009F2B72">
        <w:rPr>
          <w:lang w:eastAsia="zh-CN"/>
        </w:rPr>
        <w:t>’ is available then</w:t>
      </w:r>
      <w:r w:rsidR="00082060">
        <w:rPr>
          <w:lang w:eastAsia="zh-CN"/>
        </w:rPr>
        <w:t xml:space="preserve"> use </w:t>
      </w:r>
      <w:r w:rsidR="00457718">
        <w:rPr>
          <w:lang w:eastAsia="zh-CN"/>
        </w:rPr>
        <w:t xml:space="preserve">the </w:t>
      </w:r>
      <w:r w:rsidR="00082060">
        <w:rPr>
          <w:lang w:eastAsia="zh-CN"/>
        </w:rPr>
        <w:t>‘pip’</w:t>
      </w:r>
      <w:r w:rsidR="001F305E">
        <w:rPr>
          <w:lang w:eastAsia="zh-CN"/>
        </w:rPr>
        <w:t xml:space="preserve"> command shown below:</w:t>
      </w:r>
    </w:p>
    <w:p w14:paraId="7F4A06FD" w14:textId="2DA60FEF" w:rsidR="00CB3689" w:rsidRDefault="00493A06" w:rsidP="00CB3689">
      <w:pPr>
        <w:pStyle w:val="excelTiltle"/>
      </w:pPr>
      <w:r>
        <w:t xml:space="preserve">Code block 1, install </w:t>
      </w:r>
      <w:r w:rsidR="00457718">
        <w:t>Libros</w:t>
      </w:r>
    </w:p>
    <w:tbl>
      <w:tblPr>
        <w:tblStyle w:val="TableGrid"/>
        <w:tblW w:w="9189" w:type="dxa"/>
        <w:jc w:val="center"/>
        <w:tblLook w:val="04A0" w:firstRow="1" w:lastRow="0" w:firstColumn="1" w:lastColumn="0" w:noHBand="0" w:noVBand="1"/>
      </w:tblPr>
      <w:tblGrid>
        <w:gridCol w:w="9189"/>
      </w:tblGrid>
      <w:tr w:rsidR="001F305E" w14:paraId="3C1563B9" w14:textId="77777777" w:rsidTr="00EE3B34">
        <w:trPr>
          <w:trHeight w:val="170"/>
          <w:jc w:val="center"/>
        </w:trPr>
        <w:tc>
          <w:tcPr>
            <w:tcW w:w="9189" w:type="dxa"/>
            <w:vAlign w:val="center"/>
          </w:tcPr>
          <w:p w14:paraId="28CC2E35" w14:textId="0FE050FF" w:rsidR="001F305E" w:rsidRPr="00EE3B34" w:rsidRDefault="0045068D" w:rsidP="00F5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7"/>
                <w:szCs w:val="27"/>
                <w:lang w:eastAsia="zh-CN"/>
              </w:rPr>
            </w:pPr>
            <w:r w:rsidRPr="0045068D">
              <w:rPr>
                <w:rFonts w:ascii="Courier New" w:eastAsia="Times New Roman" w:hAnsi="Courier New" w:cs="Courier New"/>
                <w:color w:val="0073BF"/>
                <w:sz w:val="20"/>
                <w:szCs w:val="20"/>
                <w:lang w:eastAsia="zh-CN"/>
              </w:rPr>
              <w:t xml:space="preserve">pip </w:t>
            </w:r>
            <w:r w:rsidRPr="0045068D">
              <w:rPr>
                <w:rFonts w:ascii="Courier New" w:eastAsia="Times New Roman" w:hAnsi="Courier New" w:cs="Courier New"/>
                <w:color w:val="080808"/>
                <w:sz w:val="20"/>
                <w:szCs w:val="20"/>
                <w:lang w:eastAsia="zh-CN"/>
              </w:rPr>
              <w:t xml:space="preserve">install </w:t>
            </w:r>
            <w:r w:rsidR="00457718">
              <w:rPr>
                <w:rFonts w:ascii="Courier New" w:eastAsia="Times New Roman" w:hAnsi="Courier New" w:cs="Courier New"/>
                <w:color w:val="080808"/>
                <w:sz w:val="20"/>
                <w:szCs w:val="20"/>
                <w:lang w:eastAsia="zh-CN"/>
              </w:rPr>
              <w:t>Libros</w:t>
            </w:r>
          </w:p>
        </w:tc>
      </w:tr>
    </w:tbl>
    <w:p w14:paraId="5EC8344B" w14:textId="77777777" w:rsidR="00493A06" w:rsidRDefault="00493A06" w:rsidP="00B31BF3">
      <w:pPr>
        <w:rPr>
          <w:lang w:eastAsia="zh-CN"/>
        </w:rPr>
      </w:pPr>
    </w:p>
    <w:p w14:paraId="464E38D8" w14:textId="2EF15C6B" w:rsidR="001F305E" w:rsidRDefault="00164BC6" w:rsidP="00B31BF3">
      <w:pPr>
        <w:rPr>
          <w:lang w:eastAsia="zh-CN"/>
        </w:rPr>
      </w:pPr>
      <w:r>
        <w:rPr>
          <w:lang w:eastAsia="zh-CN"/>
        </w:rPr>
        <w:t>There are three important methods used in the program to load</w:t>
      </w:r>
      <w:r w:rsidR="00CD5876">
        <w:rPr>
          <w:lang w:eastAsia="zh-CN"/>
        </w:rPr>
        <w:t xml:space="preserve"> </w:t>
      </w:r>
      <w:r w:rsidR="00457718">
        <w:rPr>
          <w:lang w:eastAsia="zh-CN"/>
        </w:rPr>
        <w:t xml:space="preserve">an </w:t>
      </w:r>
      <w:r w:rsidR="00CD5876">
        <w:rPr>
          <w:lang w:eastAsia="zh-CN"/>
        </w:rPr>
        <w:t xml:space="preserve">audio file </w:t>
      </w:r>
      <w:r w:rsidR="00457718">
        <w:rPr>
          <w:lang w:eastAsia="zh-CN"/>
        </w:rPr>
        <w:t xml:space="preserve">and </w:t>
      </w:r>
      <w:r w:rsidR="00CD5876">
        <w:rPr>
          <w:lang w:eastAsia="zh-CN"/>
        </w:rPr>
        <w:t>generate wave gram</w:t>
      </w:r>
      <w:r w:rsidR="00457718">
        <w:rPr>
          <w:lang w:eastAsia="zh-CN"/>
        </w:rPr>
        <w:t>,</w:t>
      </w:r>
      <w:r w:rsidR="00CD5876">
        <w:rPr>
          <w:lang w:eastAsia="zh-CN"/>
        </w:rPr>
        <w:t xml:space="preserve"> and </w:t>
      </w:r>
      <w:r w:rsidR="0031089B">
        <w:rPr>
          <w:lang w:eastAsia="zh-CN"/>
        </w:rPr>
        <w:t>spectrogram,</w:t>
      </w:r>
      <w:r w:rsidR="00CD5876">
        <w:rPr>
          <w:lang w:eastAsia="zh-CN"/>
        </w:rPr>
        <w:t xml:space="preserve"> respectively</w:t>
      </w:r>
      <w:r w:rsidR="00C46420">
        <w:rPr>
          <w:lang w:eastAsia="zh-CN"/>
        </w:rPr>
        <w:t>.</w:t>
      </w:r>
    </w:p>
    <w:p w14:paraId="20833316" w14:textId="4B327231" w:rsidR="00F52B17" w:rsidRDefault="00F52B17" w:rsidP="00F52B17">
      <w:pPr>
        <w:pStyle w:val="excelTiltle"/>
      </w:pPr>
      <w:r>
        <w:t xml:space="preserve">Code block 1, </w:t>
      </w:r>
      <w:r w:rsidR="00E22D44">
        <w:t>key methods</w:t>
      </w:r>
    </w:p>
    <w:tbl>
      <w:tblPr>
        <w:tblStyle w:val="TableGrid"/>
        <w:tblW w:w="0" w:type="auto"/>
        <w:jc w:val="center"/>
        <w:tblLook w:val="04A0" w:firstRow="1" w:lastRow="0" w:firstColumn="1" w:lastColumn="0" w:noHBand="0" w:noVBand="1"/>
      </w:tblPr>
      <w:tblGrid>
        <w:gridCol w:w="9350"/>
      </w:tblGrid>
      <w:tr w:rsidR="00C46420" w14:paraId="5AF5CEF0" w14:textId="77777777" w:rsidTr="00F52B17">
        <w:trPr>
          <w:jc w:val="center"/>
        </w:trPr>
        <w:tc>
          <w:tcPr>
            <w:tcW w:w="9350" w:type="dxa"/>
            <w:vAlign w:val="center"/>
          </w:tcPr>
          <w:p w14:paraId="48FF434F" w14:textId="52D3750D" w:rsidR="00E22D44" w:rsidRDefault="00E83554" w:rsidP="00392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r w:rsidRPr="00E83554">
              <w:rPr>
                <w:rFonts w:ascii="Courier New" w:eastAsia="Times New Roman" w:hAnsi="Courier New" w:cs="Courier New"/>
                <w:i/>
                <w:iCs/>
                <w:color w:val="8C8C8C"/>
                <w:sz w:val="20"/>
                <w:szCs w:val="20"/>
                <w:lang w:eastAsia="zh-CN"/>
              </w:rPr>
              <w:t># load audio file, sr represent for sampling rate</w:t>
            </w:r>
          </w:p>
          <w:p w14:paraId="0B635BC2" w14:textId="6953A574" w:rsidR="00392040" w:rsidRDefault="00392040" w:rsidP="00392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r w:rsidRPr="00392040">
              <w:rPr>
                <w:rFonts w:ascii="Courier New" w:eastAsia="Times New Roman" w:hAnsi="Courier New" w:cs="Courier New"/>
                <w:color w:val="080808"/>
                <w:sz w:val="20"/>
                <w:szCs w:val="20"/>
                <w:lang w:eastAsia="zh-CN"/>
              </w:rPr>
              <w:t xml:space="preserve">y, sr = </w:t>
            </w:r>
            <w:r w:rsidR="00F52B17" w:rsidRPr="00392040">
              <w:rPr>
                <w:rFonts w:ascii="Courier New" w:eastAsia="Times New Roman" w:hAnsi="Courier New" w:cs="Courier New"/>
                <w:color w:val="080808"/>
                <w:sz w:val="20"/>
                <w:szCs w:val="20"/>
                <w:lang w:eastAsia="zh-CN"/>
              </w:rPr>
              <w:t>librosa.Load</w:t>
            </w:r>
            <w:r w:rsidRPr="00392040">
              <w:rPr>
                <w:rFonts w:ascii="Courier New" w:eastAsia="Times New Roman" w:hAnsi="Courier New" w:cs="Courier New"/>
                <w:color w:val="080808"/>
                <w:sz w:val="20"/>
                <w:szCs w:val="20"/>
                <w:lang w:eastAsia="zh-CN"/>
              </w:rPr>
              <w:t>(audioFilePath)</w:t>
            </w:r>
          </w:p>
          <w:p w14:paraId="10B6F00F" w14:textId="77777777" w:rsidR="00E83554" w:rsidRDefault="00E83554" w:rsidP="00392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p>
          <w:p w14:paraId="277E9295" w14:textId="3DCA13A1" w:rsidR="00E83554" w:rsidRPr="00392040" w:rsidRDefault="00E83554" w:rsidP="003920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r w:rsidRPr="00E83554">
              <w:rPr>
                <w:rFonts w:ascii="Courier New" w:eastAsia="Times New Roman" w:hAnsi="Courier New" w:cs="Courier New"/>
                <w:i/>
                <w:iCs/>
                <w:color w:val="8C8C8C"/>
                <w:sz w:val="20"/>
                <w:szCs w:val="20"/>
                <w:lang w:eastAsia="zh-CN"/>
              </w:rPr>
              <w:t># show wave gram</w:t>
            </w:r>
          </w:p>
          <w:p w14:paraId="4F01B5E2" w14:textId="4E42EE3E" w:rsidR="00F52B17" w:rsidRDefault="00457718" w:rsidP="00F5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r>
              <w:rPr>
                <w:rFonts w:ascii="Courier New" w:eastAsia="Times New Roman" w:hAnsi="Courier New" w:cs="Courier New"/>
                <w:color w:val="080808"/>
                <w:sz w:val="20"/>
                <w:szCs w:val="20"/>
                <w:lang w:eastAsia="zh-CN"/>
              </w:rPr>
              <w:t>Libros</w:t>
            </w:r>
            <w:r w:rsidR="00C11AF5">
              <w:rPr>
                <w:rFonts w:ascii="Courier New" w:eastAsia="Times New Roman" w:hAnsi="Courier New" w:cs="Courier New"/>
                <w:color w:val="080808"/>
                <w:sz w:val="20"/>
                <w:szCs w:val="20"/>
                <w:lang w:eastAsia="zh-CN"/>
              </w:rPr>
              <w:t>a</w:t>
            </w:r>
            <w:r w:rsidR="00F52B17" w:rsidRPr="00F52B17">
              <w:rPr>
                <w:rFonts w:ascii="Courier New" w:eastAsia="Times New Roman" w:hAnsi="Courier New" w:cs="Courier New"/>
                <w:color w:val="080808"/>
                <w:sz w:val="20"/>
                <w:szCs w:val="20"/>
                <w:lang w:eastAsia="zh-CN"/>
              </w:rPr>
              <w:t>.display.</w:t>
            </w:r>
            <w:r>
              <w:rPr>
                <w:rFonts w:ascii="Courier New" w:eastAsia="Times New Roman" w:hAnsi="Courier New" w:cs="Courier New"/>
                <w:color w:val="080808"/>
                <w:sz w:val="20"/>
                <w:szCs w:val="20"/>
                <w:lang w:eastAsia="zh-CN"/>
              </w:rPr>
              <w:t>waves how</w:t>
            </w:r>
            <w:r w:rsidR="00F52B17" w:rsidRPr="00F52B17">
              <w:rPr>
                <w:rFonts w:ascii="Courier New" w:eastAsia="Times New Roman" w:hAnsi="Courier New" w:cs="Courier New"/>
                <w:color w:val="080808"/>
                <w:sz w:val="20"/>
                <w:szCs w:val="20"/>
                <w:lang w:eastAsia="zh-CN"/>
              </w:rPr>
              <w:t>(y, sr)</w:t>
            </w:r>
          </w:p>
          <w:p w14:paraId="6753E4A5" w14:textId="77777777" w:rsidR="00E83554" w:rsidRPr="00F52B17" w:rsidRDefault="00E83554" w:rsidP="00F5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p>
          <w:p w14:paraId="1C47A11F" w14:textId="1983A4BA" w:rsidR="00C46420" w:rsidRPr="00F52B17" w:rsidRDefault="00E83554" w:rsidP="00B31BF3">
            <w:pPr>
              <w:ind w:firstLine="0"/>
              <w:rPr>
                <w:sz w:val="20"/>
                <w:szCs w:val="20"/>
                <w:lang w:eastAsia="zh-CN"/>
              </w:rPr>
            </w:pPr>
            <w:r w:rsidRPr="00E83554">
              <w:rPr>
                <w:rFonts w:ascii="Courier New" w:eastAsia="Times New Roman" w:hAnsi="Courier New" w:cs="Courier New"/>
                <w:i/>
                <w:iCs/>
                <w:color w:val="8C8C8C"/>
                <w:sz w:val="20"/>
                <w:szCs w:val="20"/>
                <w:lang w:eastAsia="zh-CN"/>
              </w:rPr>
              <w:t># show spectrogram</w:t>
            </w:r>
          </w:p>
          <w:p w14:paraId="6E374F9B" w14:textId="6CA53960" w:rsidR="00F52B17" w:rsidRPr="00F52B17" w:rsidRDefault="00F52B17" w:rsidP="00F52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proofErr w:type="spellStart"/>
            <w:r w:rsidRPr="00F52B17">
              <w:rPr>
                <w:rFonts w:ascii="Courier New" w:eastAsia="Times New Roman" w:hAnsi="Courier New" w:cs="Courier New"/>
                <w:color w:val="080808"/>
                <w:sz w:val="20"/>
                <w:szCs w:val="20"/>
                <w:lang w:eastAsia="zh-CN"/>
              </w:rPr>
              <w:t>melspec</w:t>
            </w:r>
            <w:proofErr w:type="spellEnd"/>
            <w:r w:rsidRPr="00F52B17">
              <w:rPr>
                <w:rFonts w:ascii="Courier New" w:eastAsia="Times New Roman" w:hAnsi="Courier New" w:cs="Courier New"/>
                <w:color w:val="080808"/>
                <w:sz w:val="20"/>
                <w:szCs w:val="20"/>
                <w:lang w:eastAsia="zh-CN"/>
              </w:rPr>
              <w:t xml:space="preserve"> = </w:t>
            </w:r>
            <w:proofErr w:type="spellStart"/>
            <w:proofErr w:type="gramStart"/>
            <w:r w:rsidRPr="00F52B17">
              <w:rPr>
                <w:rFonts w:ascii="Courier New" w:eastAsia="Times New Roman" w:hAnsi="Courier New" w:cs="Courier New"/>
                <w:color w:val="080808"/>
                <w:sz w:val="20"/>
                <w:szCs w:val="20"/>
                <w:lang w:eastAsia="zh-CN"/>
              </w:rPr>
              <w:t>librosa.feature</w:t>
            </w:r>
            <w:proofErr w:type="gramEnd"/>
            <w:r w:rsidRPr="00F52B17">
              <w:rPr>
                <w:rFonts w:ascii="Courier New" w:eastAsia="Times New Roman" w:hAnsi="Courier New" w:cs="Courier New"/>
                <w:color w:val="080808"/>
                <w:sz w:val="20"/>
                <w:szCs w:val="20"/>
                <w:lang w:eastAsia="zh-CN"/>
              </w:rPr>
              <w:t>.melspectrogram</w:t>
            </w:r>
            <w:proofErr w:type="spellEnd"/>
            <w:r w:rsidRPr="00F52B17">
              <w:rPr>
                <w:rFonts w:ascii="Courier New" w:eastAsia="Times New Roman" w:hAnsi="Courier New" w:cs="Courier New"/>
                <w:color w:val="080808"/>
                <w:sz w:val="20"/>
                <w:szCs w:val="20"/>
                <w:lang w:eastAsia="zh-CN"/>
              </w:rPr>
              <w:t xml:space="preserve">(y, </w:t>
            </w:r>
            <w:proofErr w:type="spellStart"/>
            <w:r w:rsidRPr="00F52B17">
              <w:rPr>
                <w:rFonts w:ascii="Courier New" w:eastAsia="Times New Roman" w:hAnsi="Courier New" w:cs="Courier New"/>
                <w:color w:val="080808"/>
                <w:sz w:val="20"/>
                <w:szCs w:val="20"/>
                <w:lang w:eastAsia="zh-CN"/>
              </w:rPr>
              <w:t>sr</w:t>
            </w:r>
            <w:proofErr w:type="spellEnd"/>
            <w:r w:rsidRPr="00F52B17">
              <w:rPr>
                <w:rFonts w:ascii="Courier New" w:eastAsia="Times New Roman" w:hAnsi="Courier New" w:cs="Courier New"/>
                <w:color w:val="080808"/>
                <w:sz w:val="20"/>
                <w:szCs w:val="20"/>
                <w:lang w:eastAsia="zh-CN"/>
              </w:rPr>
              <w:t xml:space="preserve">, </w:t>
            </w:r>
            <w:proofErr w:type="spellStart"/>
            <w:r w:rsidRPr="00F52B17">
              <w:rPr>
                <w:rFonts w:ascii="Courier New" w:eastAsia="Times New Roman" w:hAnsi="Courier New" w:cs="Courier New"/>
                <w:color w:val="660099"/>
                <w:sz w:val="20"/>
                <w:szCs w:val="20"/>
                <w:lang w:eastAsia="zh-CN"/>
              </w:rPr>
              <w:t>n_fft</w:t>
            </w:r>
            <w:proofErr w:type="spellEnd"/>
            <w:r w:rsidRPr="00F52B17">
              <w:rPr>
                <w:rFonts w:ascii="Courier New" w:eastAsia="Times New Roman" w:hAnsi="Courier New" w:cs="Courier New"/>
                <w:color w:val="080808"/>
                <w:sz w:val="20"/>
                <w:szCs w:val="20"/>
                <w:lang w:eastAsia="zh-CN"/>
              </w:rPr>
              <w:t>=</w:t>
            </w:r>
            <w:r w:rsidRPr="00F52B17">
              <w:rPr>
                <w:rFonts w:ascii="Courier New" w:eastAsia="Times New Roman" w:hAnsi="Courier New" w:cs="Courier New"/>
                <w:color w:val="1750EB"/>
                <w:sz w:val="20"/>
                <w:szCs w:val="20"/>
                <w:lang w:eastAsia="zh-CN"/>
              </w:rPr>
              <w:t>1024</w:t>
            </w:r>
            <w:r w:rsidRPr="00F52B17">
              <w:rPr>
                <w:rFonts w:ascii="Courier New" w:eastAsia="Times New Roman" w:hAnsi="Courier New" w:cs="Courier New"/>
                <w:color w:val="080808"/>
                <w:sz w:val="20"/>
                <w:szCs w:val="20"/>
                <w:lang w:eastAsia="zh-CN"/>
              </w:rPr>
              <w:t xml:space="preserve">, </w:t>
            </w:r>
            <w:proofErr w:type="spellStart"/>
            <w:r w:rsidRPr="00F52B17">
              <w:rPr>
                <w:rFonts w:ascii="Courier New" w:eastAsia="Times New Roman" w:hAnsi="Courier New" w:cs="Courier New"/>
                <w:color w:val="660099"/>
                <w:sz w:val="20"/>
                <w:szCs w:val="20"/>
                <w:lang w:eastAsia="zh-CN"/>
              </w:rPr>
              <w:t>hop_length</w:t>
            </w:r>
            <w:proofErr w:type="spellEnd"/>
            <w:r w:rsidRPr="00F52B17">
              <w:rPr>
                <w:rFonts w:ascii="Courier New" w:eastAsia="Times New Roman" w:hAnsi="Courier New" w:cs="Courier New"/>
                <w:color w:val="080808"/>
                <w:sz w:val="20"/>
                <w:szCs w:val="20"/>
                <w:lang w:eastAsia="zh-CN"/>
              </w:rPr>
              <w:t>=</w:t>
            </w:r>
            <w:r w:rsidRPr="00F52B17">
              <w:rPr>
                <w:rFonts w:ascii="Courier New" w:eastAsia="Times New Roman" w:hAnsi="Courier New" w:cs="Courier New"/>
                <w:color w:val="1750EB"/>
                <w:sz w:val="20"/>
                <w:szCs w:val="20"/>
                <w:lang w:eastAsia="zh-CN"/>
              </w:rPr>
              <w:t>512</w:t>
            </w:r>
            <w:r w:rsidRPr="00F52B17">
              <w:rPr>
                <w:rFonts w:ascii="Courier New" w:eastAsia="Times New Roman" w:hAnsi="Courier New" w:cs="Courier New"/>
                <w:color w:val="080808"/>
                <w:sz w:val="20"/>
                <w:szCs w:val="20"/>
                <w:lang w:eastAsia="zh-CN"/>
              </w:rPr>
              <w:t xml:space="preserve">, </w:t>
            </w:r>
            <w:proofErr w:type="spellStart"/>
            <w:r w:rsidRPr="00F52B17">
              <w:rPr>
                <w:rFonts w:ascii="Courier New" w:eastAsia="Times New Roman" w:hAnsi="Courier New" w:cs="Courier New"/>
                <w:color w:val="660099"/>
                <w:sz w:val="20"/>
                <w:szCs w:val="20"/>
                <w:lang w:eastAsia="zh-CN"/>
              </w:rPr>
              <w:t>n_mels</w:t>
            </w:r>
            <w:proofErr w:type="spellEnd"/>
            <w:r w:rsidRPr="00F52B17">
              <w:rPr>
                <w:rFonts w:ascii="Courier New" w:eastAsia="Times New Roman" w:hAnsi="Courier New" w:cs="Courier New"/>
                <w:color w:val="080808"/>
                <w:sz w:val="20"/>
                <w:szCs w:val="20"/>
                <w:lang w:eastAsia="zh-CN"/>
              </w:rPr>
              <w:t>=</w:t>
            </w:r>
            <w:r w:rsidRPr="00F52B17">
              <w:rPr>
                <w:rFonts w:ascii="Courier New" w:eastAsia="Times New Roman" w:hAnsi="Courier New" w:cs="Courier New"/>
                <w:color w:val="1750EB"/>
                <w:sz w:val="20"/>
                <w:szCs w:val="20"/>
                <w:lang w:eastAsia="zh-CN"/>
              </w:rPr>
              <w:t>128</w:t>
            </w:r>
            <w:r w:rsidRPr="00F52B17">
              <w:rPr>
                <w:rFonts w:ascii="Courier New" w:eastAsia="Times New Roman" w:hAnsi="Courier New" w:cs="Courier New"/>
                <w:color w:val="080808"/>
                <w:sz w:val="20"/>
                <w:szCs w:val="20"/>
                <w:lang w:eastAsia="zh-CN"/>
              </w:rPr>
              <w:t>)</w:t>
            </w:r>
            <w:r w:rsidRPr="00F52B17">
              <w:rPr>
                <w:rFonts w:ascii="Courier New" w:eastAsia="Times New Roman" w:hAnsi="Courier New" w:cs="Courier New"/>
                <w:color w:val="080808"/>
                <w:sz w:val="20"/>
                <w:szCs w:val="20"/>
                <w:lang w:eastAsia="zh-CN"/>
              </w:rPr>
              <w:br/>
            </w:r>
            <w:proofErr w:type="spellStart"/>
            <w:r w:rsidRPr="00F52B17">
              <w:rPr>
                <w:rFonts w:ascii="Courier New" w:eastAsia="Times New Roman" w:hAnsi="Courier New" w:cs="Courier New"/>
                <w:color w:val="080808"/>
                <w:sz w:val="20"/>
                <w:szCs w:val="20"/>
                <w:lang w:eastAsia="zh-CN"/>
              </w:rPr>
              <w:t>logmelspec</w:t>
            </w:r>
            <w:proofErr w:type="spellEnd"/>
            <w:r w:rsidRPr="00F52B17">
              <w:rPr>
                <w:rFonts w:ascii="Courier New" w:eastAsia="Times New Roman" w:hAnsi="Courier New" w:cs="Courier New"/>
                <w:color w:val="080808"/>
                <w:sz w:val="20"/>
                <w:szCs w:val="20"/>
                <w:lang w:eastAsia="zh-CN"/>
              </w:rPr>
              <w:t>=</w:t>
            </w:r>
            <w:proofErr w:type="spellStart"/>
            <w:r w:rsidRPr="00F52B17">
              <w:rPr>
                <w:rFonts w:ascii="Courier New" w:eastAsia="Times New Roman" w:hAnsi="Courier New" w:cs="Courier New"/>
                <w:color w:val="080808"/>
                <w:sz w:val="20"/>
                <w:szCs w:val="20"/>
                <w:lang w:eastAsia="zh-CN"/>
              </w:rPr>
              <w:t>librosa.power_to_db</w:t>
            </w:r>
            <w:proofErr w:type="spellEnd"/>
            <w:r w:rsidRPr="00F52B17">
              <w:rPr>
                <w:rFonts w:ascii="Courier New" w:eastAsia="Times New Roman" w:hAnsi="Courier New" w:cs="Courier New"/>
                <w:color w:val="080808"/>
                <w:sz w:val="20"/>
                <w:szCs w:val="20"/>
                <w:lang w:eastAsia="zh-CN"/>
              </w:rPr>
              <w:t>(</w:t>
            </w:r>
            <w:proofErr w:type="spellStart"/>
            <w:r w:rsidRPr="00F52B17">
              <w:rPr>
                <w:rFonts w:ascii="Courier New" w:eastAsia="Times New Roman" w:hAnsi="Courier New" w:cs="Courier New"/>
                <w:color w:val="080808"/>
                <w:sz w:val="20"/>
                <w:szCs w:val="20"/>
                <w:lang w:eastAsia="zh-CN"/>
              </w:rPr>
              <w:t>melspec</w:t>
            </w:r>
            <w:proofErr w:type="spellEnd"/>
            <w:r w:rsidRPr="00F52B17">
              <w:rPr>
                <w:rFonts w:ascii="Courier New" w:eastAsia="Times New Roman" w:hAnsi="Courier New" w:cs="Courier New"/>
                <w:color w:val="080808"/>
                <w:sz w:val="20"/>
                <w:szCs w:val="20"/>
                <w:lang w:eastAsia="zh-CN"/>
              </w:rPr>
              <w:t>)</w:t>
            </w:r>
            <w:r w:rsidRPr="00F52B17">
              <w:rPr>
                <w:rFonts w:ascii="Courier New" w:eastAsia="Times New Roman" w:hAnsi="Courier New" w:cs="Courier New"/>
                <w:color w:val="080808"/>
                <w:sz w:val="20"/>
                <w:szCs w:val="20"/>
                <w:lang w:eastAsia="zh-CN"/>
              </w:rPr>
              <w:br/>
            </w:r>
            <w:proofErr w:type="spellStart"/>
            <w:r w:rsidRPr="00F52B17">
              <w:rPr>
                <w:rFonts w:ascii="Courier New" w:eastAsia="Times New Roman" w:hAnsi="Courier New" w:cs="Courier New"/>
                <w:color w:val="080808"/>
                <w:sz w:val="20"/>
                <w:szCs w:val="20"/>
                <w:lang w:eastAsia="zh-CN"/>
              </w:rPr>
              <w:t>librosa.display.specshow</w:t>
            </w:r>
            <w:proofErr w:type="spellEnd"/>
            <w:r w:rsidRPr="00F52B17">
              <w:rPr>
                <w:rFonts w:ascii="Courier New" w:eastAsia="Times New Roman" w:hAnsi="Courier New" w:cs="Courier New"/>
                <w:color w:val="080808"/>
                <w:sz w:val="20"/>
                <w:szCs w:val="20"/>
                <w:lang w:eastAsia="zh-CN"/>
              </w:rPr>
              <w:t>(</w:t>
            </w:r>
            <w:proofErr w:type="spellStart"/>
            <w:r w:rsidRPr="00F52B17">
              <w:rPr>
                <w:rFonts w:ascii="Courier New" w:eastAsia="Times New Roman" w:hAnsi="Courier New" w:cs="Courier New"/>
                <w:color w:val="080808"/>
                <w:sz w:val="20"/>
                <w:szCs w:val="20"/>
                <w:lang w:eastAsia="zh-CN"/>
              </w:rPr>
              <w:t>logmelspec</w:t>
            </w:r>
            <w:proofErr w:type="spellEnd"/>
            <w:r w:rsidRPr="00F52B17">
              <w:rPr>
                <w:rFonts w:ascii="Courier New" w:eastAsia="Times New Roman" w:hAnsi="Courier New" w:cs="Courier New"/>
                <w:color w:val="080808"/>
                <w:sz w:val="20"/>
                <w:szCs w:val="20"/>
                <w:lang w:eastAsia="zh-CN"/>
              </w:rPr>
              <w:t>)</w:t>
            </w:r>
          </w:p>
        </w:tc>
      </w:tr>
    </w:tbl>
    <w:p w14:paraId="737B7AE3" w14:textId="77777777" w:rsidR="00C46420" w:rsidRDefault="00C46420" w:rsidP="00B31BF3">
      <w:pPr>
        <w:rPr>
          <w:lang w:eastAsia="zh-CN"/>
        </w:rPr>
      </w:pPr>
    </w:p>
    <w:p w14:paraId="6BC981A2" w14:textId="4E1ED5FE" w:rsidR="00B31BF3" w:rsidRDefault="009E7D72" w:rsidP="00B31BF3">
      <w:pPr>
        <w:pStyle w:val="Heading2"/>
        <w:rPr>
          <w:lang w:eastAsia="zh-CN"/>
        </w:rPr>
      </w:pPr>
      <w:r>
        <w:rPr>
          <w:lang w:eastAsia="zh-CN"/>
        </w:rPr>
        <w:t>Py</w:t>
      </w:r>
      <w:r w:rsidR="00990EF9">
        <w:rPr>
          <w:lang w:eastAsia="zh-CN"/>
        </w:rPr>
        <w:t>T</w:t>
      </w:r>
      <w:r>
        <w:rPr>
          <w:lang w:eastAsia="zh-CN"/>
        </w:rPr>
        <w:t>orch</w:t>
      </w:r>
    </w:p>
    <w:p w14:paraId="0A8BD72C" w14:textId="6D315B4D" w:rsidR="009E7D72" w:rsidRDefault="00384BA0" w:rsidP="009E7D72">
      <w:pPr>
        <w:rPr>
          <w:lang w:eastAsia="zh-CN"/>
        </w:rPr>
      </w:pPr>
      <w:r>
        <w:rPr>
          <w:lang w:eastAsia="zh-CN"/>
        </w:rPr>
        <w:t xml:space="preserve">PyTorch is an </w:t>
      </w:r>
      <w:r w:rsidR="00457718">
        <w:rPr>
          <w:lang w:eastAsia="zh-CN"/>
        </w:rPr>
        <w:t>open-source</w:t>
      </w:r>
      <w:r>
        <w:rPr>
          <w:lang w:eastAsia="zh-CN"/>
        </w:rPr>
        <w:t xml:space="preserve"> </w:t>
      </w:r>
      <w:r w:rsidR="003E386B">
        <w:rPr>
          <w:lang w:eastAsia="zh-CN"/>
        </w:rPr>
        <w:t xml:space="preserve">ML framework </w:t>
      </w:r>
      <w:r w:rsidR="00C11AF5">
        <w:rPr>
          <w:lang w:eastAsia="zh-CN"/>
        </w:rPr>
        <w:t xml:space="preserve">that </w:t>
      </w:r>
      <w:r w:rsidR="003E386B">
        <w:rPr>
          <w:lang w:eastAsia="zh-CN"/>
        </w:rPr>
        <w:t xml:space="preserve">offers various kinds of structures and functions to allow developers </w:t>
      </w:r>
      <w:r w:rsidR="00C11AF5">
        <w:rPr>
          <w:lang w:eastAsia="zh-CN"/>
        </w:rPr>
        <w:t>to build</w:t>
      </w:r>
      <w:r w:rsidR="00A732DE">
        <w:rPr>
          <w:lang w:eastAsia="zh-CN"/>
        </w:rPr>
        <w:t xml:space="preserve"> and </w:t>
      </w:r>
      <w:r w:rsidR="00011E59">
        <w:rPr>
          <w:lang w:eastAsia="zh-CN"/>
        </w:rPr>
        <w:t>use</w:t>
      </w:r>
      <w:r w:rsidR="00A732DE">
        <w:rPr>
          <w:lang w:eastAsia="zh-CN"/>
        </w:rPr>
        <w:t xml:space="preserve"> their ML models</w:t>
      </w:r>
      <w:r w:rsidR="00786ED6">
        <w:rPr>
          <w:lang w:eastAsia="zh-CN"/>
        </w:rPr>
        <w:t xml:space="preserve"> </w:t>
      </w:r>
      <w:r w:rsidR="008D15C9">
        <w:rPr>
          <w:lang w:eastAsia="zh-CN"/>
        </w:rPr>
        <w:t xml:space="preserve">and </w:t>
      </w:r>
      <w:r w:rsidR="00786ED6">
        <w:rPr>
          <w:lang w:eastAsia="zh-CN"/>
        </w:rPr>
        <w:t xml:space="preserve">run </w:t>
      </w:r>
      <w:r w:rsidR="00011E59">
        <w:rPr>
          <w:lang w:eastAsia="zh-CN"/>
        </w:rPr>
        <w:t xml:space="preserve">the </w:t>
      </w:r>
      <w:r w:rsidR="00786ED6">
        <w:rPr>
          <w:lang w:eastAsia="zh-CN"/>
        </w:rPr>
        <w:t>code below to install.</w:t>
      </w:r>
    </w:p>
    <w:p w14:paraId="43385B71" w14:textId="5C14461A" w:rsidR="00CD5AA4" w:rsidRDefault="00CD5AA4" w:rsidP="00CD5AA4">
      <w:pPr>
        <w:pStyle w:val="excelTiltle"/>
      </w:pPr>
      <w:r>
        <w:lastRenderedPageBreak/>
        <w:t xml:space="preserve">Code block </w:t>
      </w:r>
      <w:r w:rsidR="00DF4E1D">
        <w:t>3</w:t>
      </w:r>
      <w:r>
        <w:t xml:space="preserve">, install </w:t>
      </w:r>
      <w:r w:rsidR="00011E59">
        <w:t>PyTorch</w:t>
      </w:r>
    </w:p>
    <w:tbl>
      <w:tblPr>
        <w:tblStyle w:val="TableGrid"/>
        <w:tblW w:w="9189" w:type="dxa"/>
        <w:jc w:val="center"/>
        <w:tblLook w:val="04A0" w:firstRow="1" w:lastRow="0" w:firstColumn="1" w:lastColumn="0" w:noHBand="0" w:noVBand="1"/>
      </w:tblPr>
      <w:tblGrid>
        <w:gridCol w:w="9189"/>
      </w:tblGrid>
      <w:tr w:rsidR="00CD5AA4" w14:paraId="26AF280E" w14:textId="77777777" w:rsidTr="00C9259A">
        <w:trPr>
          <w:trHeight w:val="170"/>
          <w:jc w:val="center"/>
        </w:trPr>
        <w:tc>
          <w:tcPr>
            <w:tcW w:w="9189" w:type="dxa"/>
            <w:vAlign w:val="center"/>
          </w:tcPr>
          <w:p w14:paraId="6418CE4C" w14:textId="43A6CF10" w:rsidR="00CD5AA4" w:rsidRPr="00EE3B34" w:rsidRDefault="00CD5AA4" w:rsidP="00C92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7"/>
                <w:szCs w:val="27"/>
                <w:lang w:eastAsia="zh-CN"/>
              </w:rPr>
            </w:pPr>
            <w:r w:rsidRPr="0045068D">
              <w:rPr>
                <w:rFonts w:ascii="Courier New" w:eastAsia="Times New Roman" w:hAnsi="Courier New" w:cs="Courier New"/>
                <w:color w:val="0073BF"/>
                <w:sz w:val="20"/>
                <w:szCs w:val="20"/>
                <w:lang w:eastAsia="zh-CN"/>
              </w:rPr>
              <w:t xml:space="preserve">pip </w:t>
            </w:r>
            <w:r w:rsidRPr="0045068D">
              <w:rPr>
                <w:rFonts w:ascii="Courier New" w:eastAsia="Times New Roman" w:hAnsi="Courier New" w:cs="Courier New"/>
                <w:color w:val="080808"/>
                <w:sz w:val="20"/>
                <w:szCs w:val="20"/>
                <w:lang w:eastAsia="zh-CN"/>
              </w:rPr>
              <w:t xml:space="preserve">install </w:t>
            </w:r>
            <w:r w:rsidR="00DF4E1D" w:rsidRPr="00DF4E1D">
              <w:rPr>
                <w:rFonts w:ascii="Courier New" w:eastAsia="Times New Roman" w:hAnsi="Courier New" w:cs="Courier New"/>
                <w:color w:val="080808"/>
                <w:sz w:val="20"/>
                <w:szCs w:val="20"/>
                <w:lang w:eastAsia="zh-CN"/>
              </w:rPr>
              <w:t>torch torchvision</w:t>
            </w:r>
          </w:p>
        </w:tc>
      </w:tr>
    </w:tbl>
    <w:p w14:paraId="28A070E3" w14:textId="77777777" w:rsidR="00CD5AA4" w:rsidRDefault="00CD5AA4" w:rsidP="00CD5AA4">
      <w:pPr>
        <w:rPr>
          <w:lang w:eastAsia="zh-CN"/>
        </w:rPr>
      </w:pPr>
    </w:p>
    <w:p w14:paraId="79C66D9A" w14:textId="7C3BEEB9" w:rsidR="00DF4E1D" w:rsidRDefault="00DF4E1D" w:rsidP="00CD5AA4">
      <w:pPr>
        <w:rPr>
          <w:lang w:eastAsia="zh-CN"/>
        </w:rPr>
      </w:pPr>
      <w:r>
        <w:rPr>
          <w:lang w:eastAsia="zh-CN"/>
        </w:rPr>
        <w:t>We</w:t>
      </w:r>
      <w:r w:rsidR="00465A49">
        <w:rPr>
          <w:lang w:eastAsia="zh-CN"/>
        </w:rPr>
        <w:t xml:space="preserve"> built the ML model through </w:t>
      </w:r>
      <w:r w:rsidR="00011E59">
        <w:rPr>
          <w:lang w:eastAsia="zh-CN"/>
        </w:rPr>
        <w:t>PyTorch</w:t>
      </w:r>
      <w:r w:rsidR="00465A49">
        <w:rPr>
          <w:lang w:eastAsia="zh-CN"/>
        </w:rPr>
        <w:t xml:space="preserve">, </w:t>
      </w:r>
      <w:r w:rsidR="0078683D">
        <w:rPr>
          <w:lang w:eastAsia="zh-CN"/>
        </w:rPr>
        <w:t xml:space="preserve">and some of the most important methods </w:t>
      </w:r>
      <w:r w:rsidR="00011E59">
        <w:rPr>
          <w:lang w:eastAsia="zh-CN"/>
        </w:rPr>
        <w:t xml:space="preserve">are </w:t>
      </w:r>
      <w:r w:rsidR="0078683D">
        <w:rPr>
          <w:lang w:eastAsia="zh-CN"/>
        </w:rPr>
        <w:t>shown below.</w:t>
      </w:r>
    </w:p>
    <w:p w14:paraId="72087714" w14:textId="067A6230" w:rsidR="0078683D" w:rsidRDefault="0078683D" w:rsidP="0078683D">
      <w:pPr>
        <w:pStyle w:val="excelTiltle"/>
      </w:pPr>
      <w:r>
        <w:t xml:space="preserve">Code block 4, key functions </w:t>
      </w:r>
      <w:r w:rsidR="006053D9">
        <w:t>to build ML model</w:t>
      </w:r>
    </w:p>
    <w:tbl>
      <w:tblPr>
        <w:tblStyle w:val="TableGrid"/>
        <w:tblW w:w="9189" w:type="dxa"/>
        <w:jc w:val="center"/>
        <w:tblLook w:val="04A0" w:firstRow="1" w:lastRow="0" w:firstColumn="1" w:lastColumn="0" w:noHBand="0" w:noVBand="1"/>
      </w:tblPr>
      <w:tblGrid>
        <w:gridCol w:w="9350"/>
      </w:tblGrid>
      <w:tr w:rsidR="0078683D" w14:paraId="62515371" w14:textId="77777777" w:rsidTr="00C9259A">
        <w:trPr>
          <w:trHeight w:val="170"/>
          <w:jc w:val="center"/>
        </w:trPr>
        <w:tc>
          <w:tcPr>
            <w:tcW w:w="9189" w:type="dxa"/>
            <w:vAlign w:val="center"/>
          </w:tcPr>
          <w:p w14:paraId="783375D7" w14:textId="77777777" w:rsidR="00577D04" w:rsidRPr="00577D04" w:rsidRDefault="00577D04"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r w:rsidRPr="00577D04">
              <w:rPr>
                <w:rFonts w:ascii="Courier New" w:eastAsia="Times New Roman" w:hAnsi="Courier New" w:cs="Courier New"/>
                <w:i/>
                <w:iCs/>
                <w:color w:val="8C8C8C"/>
                <w:sz w:val="20"/>
                <w:szCs w:val="20"/>
                <w:lang w:eastAsia="zh-CN"/>
              </w:rPr>
              <w:t># inherit class 'Dataset' to define logics to load datasets</w:t>
            </w:r>
            <w:r w:rsidRPr="00577D04">
              <w:rPr>
                <w:rFonts w:ascii="Courier New" w:eastAsia="Times New Roman" w:hAnsi="Courier New" w:cs="Courier New"/>
                <w:i/>
                <w:iCs/>
                <w:color w:val="8C8C8C"/>
                <w:sz w:val="20"/>
                <w:szCs w:val="20"/>
                <w:lang w:eastAsia="zh-CN"/>
              </w:rPr>
              <w:br/>
            </w:r>
            <w:r w:rsidRPr="00577D04">
              <w:rPr>
                <w:rFonts w:ascii="Courier New" w:eastAsia="Times New Roman" w:hAnsi="Courier New" w:cs="Courier New"/>
                <w:color w:val="0033B3"/>
                <w:sz w:val="20"/>
                <w:szCs w:val="20"/>
                <w:lang w:eastAsia="zh-CN"/>
              </w:rPr>
              <w:t xml:space="preserve">class </w:t>
            </w:r>
            <w:r w:rsidRPr="00577D04">
              <w:rPr>
                <w:rFonts w:ascii="Courier New" w:eastAsia="Times New Roman" w:hAnsi="Courier New" w:cs="Courier New"/>
                <w:color w:val="000000"/>
                <w:sz w:val="20"/>
                <w:szCs w:val="20"/>
                <w:lang w:eastAsia="zh-CN"/>
              </w:rPr>
              <w:t>DataSetLoader</w:t>
            </w:r>
            <w:r w:rsidRPr="00577D04">
              <w:rPr>
                <w:rFonts w:ascii="Courier New" w:eastAsia="Times New Roman" w:hAnsi="Courier New" w:cs="Courier New"/>
                <w:color w:val="080808"/>
                <w:sz w:val="20"/>
                <w:szCs w:val="20"/>
                <w:lang w:eastAsia="zh-CN"/>
              </w:rPr>
              <w:t>(Dataset):</w:t>
            </w:r>
          </w:p>
          <w:p w14:paraId="45EFD6B3" w14:textId="77777777" w:rsidR="0078683D" w:rsidRPr="00BB68D1" w:rsidRDefault="0078683D"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p>
          <w:p w14:paraId="0A787E5B" w14:textId="77777777" w:rsidR="0004322B" w:rsidRPr="0004322B" w:rsidRDefault="0004322B"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r w:rsidRPr="0004322B">
              <w:rPr>
                <w:rFonts w:ascii="Courier New" w:eastAsia="Times New Roman" w:hAnsi="Courier New" w:cs="Courier New"/>
                <w:i/>
                <w:iCs/>
                <w:color w:val="8C8C8C"/>
                <w:sz w:val="20"/>
                <w:szCs w:val="20"/>
                <w:lang w:eastAsia="zh-CN"/>
              </w:rPr>
              <w:t># inherit class '</w:t>
            </w:r>
            <w:proofErr w:type="gramStart"/>
            <w:r w:rsidRPr="0004322B">
              <w:rPr>
                <w:rFonts w:ascii="Courier New" w:eastAsia="Times New Roman" w:hAnsi="Courier New" w:cs="Courier New"/>
                <w:i/>
                <w:iCs/>
                <w:color w:val="8C8C8C"/>
                <w:sz w:val="20"/>
                <w:szCs w:val="20"/>
                <w:lang w:eastAsia="zh-CN"/>
              </w:rPr>
              <w:t>nn.Module</w:t>
            </w:r>
            <w:proofErr w:type="gramEnd"/>
            <w:r w:rsidRPr="0004322B">
              <w:rPr>
                <w:rFonts w:ascii="Courier New" w:eastAsia="Times New Roman" w:hAnsi="Courier New" w:cs="Courier New"/>
                <w:i/>
                <w:iCs/>
                <w:color w:val="8C8C8C"/>
                <w:sz w:val="20"/>
                <w:szCs w:val="20"/>
                <w:lang w:eastAsia="zh-CN"/>
              </w:rPr>
              <w:t xml:space="preserve">' to define own ML network structure </w:t>
            </w:r>
            <w:r w:rsidRPr="0004322B">
              <w:rPr>
                <w:rFonts w:ascii="Courier New" w:eastAsia="Times New Roman" w:hAnsi="Courier New" w:cs="Courier New"/>
                <w:i/>
                <w:iCs/>
                <w:color w:val="8C8C8C"/>
                <w:sz w:val="20"/>
                <w:szCs w:val="20"/>
                <w:lang w:eastAsia="zh-CN"/>
              </w:rPr>
              <w:br/>
            </w:r>
            <w:r w:rsidRPr="0004322B">
              <w:rPr>
                <w:rFonts w:ascii="Courier New" w:eastAsia="Times New Roman" w:hAnsi="Courier New" w:cs="Courier New"/>
                <w:color w:val="0033B3"/>
                <w:sz w:val="20"/>
                <w:szCs w:val="20"/>
                <w:lang w:eastAsia="zh-CN"/>
              </w:rPr>
              <w:t xml:space="preserve">class </w:t>
            </w:r>
            <w:proofErr w:type="spellStart"/>
            <w:r w:rsidRPr="0004322B">
              <w:rPr>
                <w:rFonts w:ascii="Courier New" w:eastAsia="Times New Roman" w:hAnsi="Courier New" w:cs="Courier New"/>
                <w:color w:val="000000"/>
                <w:sz w:val="20"/>
                <w:szCs w:val="20"/>
                <w:lang w:eastAsia="zh-CN"/>
              </w:rPr>
              <w:t>KeyloggingNetwork</w:t>
            </w:r>
            <w:proofErr w:type="spellEnd"/>
            <w:r w:rsidRPr="0004322B">
              <w:rPr>
                <w:rFonts w:ascii="Courier New" w:eastAsia="Times New Roman" w:hAnsi="Courier New" w:cs="Courier New"/>
                <w:color w:val="080808"/>
                <w:sz w:val="20"/>
                <w:szCs w:val="20"/>
                <w:lang w:eastAsia="zh-CN"/>
              </w:rPr>
              <w:t>(</w:t>
            </w:r>
            <w:proofErr w:type="spellStart"/>
            <w:r w:rsidRPr="0004322B">
              <w:rPr>
                <w:rFonts w:ascii="Courier New" w:eastAsia="Times New Roman" w:hAnsi="Courier New" w:cs="Courier New"/>
                <w:color w:val="080808"/>
                <w:sz w:val="20"/>
                <w:szCs w:val="20"/>
                <w:lang w:eastAsia="zh-CN"/>
              </w:rPr>
              <w:t>nn.Module</w:t>
            </w:r>
            <w:proofErr w:type="spellEnd"/>
            <w:r w:rsidRPr="0004322B">
              <w:rPr>
                <w:rFonts w:ascii="Courier New" w:eastAsia="Times New Roman" w:hAnsi="Courier New" w:cs="Courier New"/>
                <w:color w:val="080808"/>
                <w:sz w:val="20"/>
                <w:szCs w:val="20"/>
                <w:lang w:eastAsia="zh-CN"/>
              </w:rPr>
              <w:t>):</w:t>
            </w:r>
          </w:p>
          <w:p w14:paraId="6D5ED02D" w14:textId="77777777" w:rsidR="00577D04" w:rsidRPr="00BB68D1" w:rsidRDefault="00577D04"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p>
          <w:p w14:paraId="7FA46E4E" w14:textId="3B7F136C" w:rsidR="00BB68D1" w:rsidRDefault="00BB68D1"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r w:rsidRPr="00BB68D1">
              <w:rPr>
                <w:rFonts w:ascii="Courier New" w:eastAsia="Times New Roman" w:hAnsi="Courier New" w:cs="Courier New"/>
                <w:i/>
                <w:iCs/>
                <w:color w:val="8C8C8C"/>
                <w:sz w:val="20"/>
                <w:szCs w:val="20"/>
                <w:lang w:eastAsia="zh-CN"/>
              </w:rPr>
              <w:t>#</w:t>
            </w:r>
            <w:r w:rsidR="00480EE0">
              <w:rPr>
                <w:rFonts w:ascii="Courier New" w:eastAsia="Times New Roman" w:hAnsi="Courier New" w:cs="Courier New"/>
                <w:i/>
                <w:iCs/>
                <w:color w:val="8C8C8C"/>
                <w:sz w:val="20"/>
                <w:szCs w:val="20"/>
                <w:lang w:eastAsia="zh-CN"/>
              </w:rPr>
              <w:t xml:space="preserve"> </w:t>
            </w:r>
            <w:r w:rsidRPr="00BB68D1">
              <w:rPr>
                <w:rFonts w:ascii="Courier New" w:eastAsia="Times New Roman" w:hAnsi="Courier New" w:cs="Courier New"/>
                <w:i/>
                <w:iCs/>
                <w:color w:val="8C8C8C"/>
                <w:sz w:val="20"/>
                <w:szCs w:val="20"/>
                <w:lang w:eastAsia="zh-CN"/>
              </w:rPr>
              <w:t>use Adam as the optimizer</w:t>
            </w:r>
            <w:r w:rsidRPr="00BB68D1">
              <w:rPr>
                <w:rFonts w:ascii="Courier New" w:eastAsia="Times New Roman" w:hAnsi="Courier New" w:cs="Courier New"/>
                <w:i/>
                <w:iCs/>
                <w:color w:val="8C8C8C"/>
                <w:sz w:val="20"/>
                <w:szCs w:val="20"/>
                <w:lang w:eastAsia="zh-CN"/>
              </w:rPr>
              <w:br/>
            </w:r>
            <w:r w:rsidRPr="00BB68D1">
              <w:rPr>
                <w:rFonts w:ascii="Courier New" w:eastAsia="Times New Roman" w:hAnsi="Courier New" w:cs="Courier New"/>
                <w:color w:val="080808"/>
                <w:sz w:val="20"/>
                <w:szCs w:val="20"/>
                <w:lang w:eastAsia="zh-CN"/>
              </w:rPr>
              <w:t>optimizer=</w:t>
            </w:r>
            <w:proofErr w:type="gramStart"/>
            <w:r w:rsidRPr="00BB68D1">
              <w:rPr>
                <w:rFonts w:ascii="Courier New" w:eastAsia="Times New Roman" w:hAnsi="Courier New" w:cs="Courier New"/>
                <w:color w:val="080808"/>
                <w:sz w:val="20"/>
                <w:szCs w:val="20"/>
                <w:lang w:eastAsia="zh-CN"/>
              </w:rPr>
              <w:t>torch.optim</w:t>
            </w:r>
            <w:proofErr w:type="gramEnd"/>
            <w:r w:rsidRPr="00BB68D1">
              <w:rPr>
                <w:rFonts w:ascii="Courier New" w:eastAsia="Times New Roman" w:hAnsi="Courier New" w:cs="Courier New"/>
                <w:color w:val="080808"/>
                <w:sz w:val="20"/>
                <w:szCs w:val="20"/>
                <w:lang w:eastAsia="zh-CN"/>
              </w:rPr>
              <w:t>.Adam(</w:t>
            </w:r>
            <w:r w:rsidRPr="00BB68D1">
              <w:rPr>
                <w:rFonts w:ascii="Courier New" w:eastAsia="Times New Roman" w:hAnsi="Courier New" w:cs="Courier New"/>
                <w:color w:val="94558D"/>
                <w:sz w:val="20"/>
                <w:szCs w:val="20"/>
                <w:lang w:eastAsia="zh-CN"/>
              </w:rPr>
              <w:t>self</w:t>
            </w:r>
            <w:r w:rsidRPr="00BB68D1">
              <w:rPr>
                <w:rFonts w:ascii="Courier New" w:eastAsia="Times New Roman" w:hAnsi="Courier New" w:cs="Courier New"/>
                <w:color w:val="080808"/>
                <w:sz w:val="20"/>
                <w:szCs w:val="20"/>
                <w:lang w:eastAsia="zh-CN"/>
              </w:rPr>
              <w:t>.net.parameters(),</w:t>
            </w:r>
            <w:r w:rsidRPr="00BB68D1">
              <w:rPr>
                <w:rFonts w:ascii="Courier New" w:eastAsia="Times New Roman" w:hAnsi="Courier New" w:cs="Courier New"/>
                <w:color w:val="660099"/>
                <w:sz w:val="20"/>
                <w:szCs w:val="20"/>
                <w:lang w:eastAsia="zh-CN"/>
              </w:rPr>
              <w:t>lr</w:t>
            </w:r>
            <w:r w:rsidRPr="00BB68D1">
              <w:rPr>
                <w:rFonts w:ascii="Courier New" w:eastAsia="Times New Roman" w:hAnsi="Courier New" w:cs="Courier New"/>
                <w:color w:val="080808"/>
                <w:sz w:val="20"/>
                <w:szCs w:val="20"/>
                <w:lang w:eastAsia="zh-CN"/>
              </w:rPr>
              <w:t>=</w:t>
            </w:r>
            <w:r w:rsidRPr="00BB68D1">
              <w:rPr>
                <w:rFonts w:ascii="Courier New" w:eastAsia="Times New Roman" w:hAnsi="Courier New" w:cs="Courier New"/>
                <w:color w:val="94558D"/>
                <w:sz w:val="20"/>
                <w:szCs w:val="20"/>
                <w:lang w:eastAsia="zh-CN"/>
              </w:rPr>
              <w:t>self</w:t>
            </w:r>
            <w:r w:rsidRPr="00BB68D1">
              <w:rPr>
                <w:rFonts w:ascii="Courier New" w:eastAsia="Times New Roman" w:hAnsi="Courier New" w:cs="Courier New"/>
                <w:color w:val="080808"/>
                <w:sz w:val="20"/>
                <w:szCs w:val="20"/>
                <w:lang w:eastAsia="zh-CN"/>
              </w:rPr>
              <w:t>.LR,</w:t>
            </w:r>
            <w:r w:rsidRPr="00BB68D1">
              <w:rPr>
                <w:rFonts w:ascii="Courier New" w:eastAsia="Times New Roman" w:hAnsi="Courier New" w:cs="Courier New"/>
                <w:color w:val="660099"/>
                <w:sz w:val="20"/>
                <w:szCs w:val="20"/>
                <w:lang w:eastAsia="zh-CN"/>
              </w:rPr>
              <w:t>weight_decay</w:t>
            </w:r>
            <w:r w:rsidRPr="00BB68D1">
              <w:rPr>
                <w:rFonts w:ascii="Courier New" w:eastAsia="Times New Roman" w:hAnsi="Courier New" w:cs="Courier New"/>
                <w:color w:val="080808"/>
                <w:sz w:val="20"/>
                <w:szCs w:val="20"/>
                <w:lang w:eastAsia="zh-CN"/>
              </w:rPr>
              <w:t>=</w:t>
            </w:r>
            <w:r w:rsidRPr="00BB68D1">
              <w:rPr>
                <w:rFonts w:ascii="Courier New" w:eastAsia="Times New Roman" w:hAnsi="Courier New" w:cs="Courier New"/>
                <w:color w:val="94558D"/>
                <w:sz w:val="20"/>
                <w:szCs w:val="20"/>
                <w:lang w:eastAsia="zh-CN"/>
              </w:rPr>
              <w:t>self</w:t>
            </w:r>
            <w:r w:rsidRPr="00BB68D1">
              <w:rPr>
                <w:rFonts w:ascii="Courier New" w:eastAsia="Times New Roman" w:hAnsi="Courier New" w:cs="Courier New"/>
                <w:color w:val="080808"/>
                <w:sz w:val="20"/>
                <w:szCs w:val="20"/>
                <w:lang w:eastAsia="zh-CN"/>
              </w:rPr>
              <w:t>.penalization)</w:t>
            </w:r>
          </w:p>
          <w:p w14:paraId="49CD415C" w14:textId="6212EA71" w:rsidR="00BB68D1" w:rsidRPr="00BB68D1" w:rsidRDefault="00BB68D1" w:rsidP="00351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0"/>
                <w:szCs w:val="20"/>
                <w:lang w:eastAsia="zh-CN"/>
              </w:rPr>
            </w:pPr>
            <w:r w:rsidRPr="00BB68D1">
              <w:rPr>
                <w:rFonts w:ascii="Courier New" w:eastAsia="Times New Roman" w:hAnsi="Courier New" w:cs="Courier New"/>
                <w:color w:val="080808"/>
                <w:sz w:val="20"/>
                <w:szCs w:val="20"/>
                <w:lang w:eastAsia="zh-CN"/>
              </w:rPr>
              <w:br/>
            </w:r>
            <w:r w:rsidRPr="00BB68D1">
              <w:rPr>
                <w:rFonts w:ascii="Courier New" w:eastAsia="Times New Roman" w:hAnsi="Courier New" w:cs="Courier New"/>
                <w:i/>
                <w:iCs/>
                <w:color w:val="8C8C8C"/>
                <w:sz w:val="20"/>
                <w:szCs w:val="20"/>
                <w:lang w:eastAsia="zh-CN"/>
              </w:rPr>
              <w:t xml:space="preserve"># use CrossEntropy as </w:t>
            </w:r>
            <w:r w:rsidR="00011E59">
              <w:rPr>
                <w:rFonts w:ascii="Courier New" w:eastAsia="Times New Roman" w:hAnsi="Courier New" w:cs="Courier New"/>
                <w:i/>
                <w:iCs/>
                <w:color w:val="8C8C8C"/>
                <w:sz w:val="20"/>
                <w:szCs w:val="20"/>
                <w:lang w:eastAsia="zh-CN"/>
              </w:rPr>
              <w:t xml:space="preserve">a </w:t>
            </w:r>
            <w:r w:rsidRPr="00BB68D1">
              <w:rPr>
                <w:rFonts w:ascii="Courier New" w:eastAsia="Times New Roman" w:hAnsi="Courier New" w:cs="Courier New"/>
                <w:i/>
                <w:iCs/>
                <w:color w:val="8C8C8C"/>
                <w:sz w:val="20"/>
                <w:szCs w:val="20"/>
                <w:lang w:eastAsia="zh-CN"/>
              </w:rPr>
              <w:t>loss function</w:t>
            </w:r>
            <w:r w:rsidRPr="00BB68D1">
              <w:rPr>
                <w:rFonts w:ascii="Courier New" w:eastAsia="Times New Roman" w:hAnsi="Courier New" w:cs="Courier New"/>
                <w:i/>
                <w:iCs/>
                <w:color w:val="8C8C8C"/>
                <w:sz w:val="20"/>
                <w:szCs w:val="20"/>
                <w:lang w:eastAsia="zh-CN"/>
              </w:rPr>
              <w:br/>
            </w:r>
            <w:r w:rsidRPr="00BB68D1">
              <w:rPr>
                <w:rFonts w:ascii="Courier New" w:eastAsia="Times New Roman" w:hAnsi="Courier New" w:cs="Courier New"/>
                <w:color w:val="080808"/>
                <w:sz w:val="20"/>
                <w:szCs w:val="20"/>
                <w:lang w:eastAsia="zh-CN"/>
              </w:rPr>
              <w:t>loss_func = nn.CrossEntropyLoss()</w:t>
            </w:r>
          </w:p>
        </w:tc>
      </w:tr>
    </w:tbl>
    <w:p w14:paraId="4410C314" w14:textId="77777777" w:rsidR="0078683D" w:rsidRDefault="0078683D" w:rsidP="00CD5AA4">
      <w:pPr>
        <w:rPr>
          <w:lang w:eastAsia="zh-CN"/>
        </w:rPr>
      </w:pPr>
    </w:p>
    <w:p w14:paraId="6BF154DF" w14:textId="1FEBADB8" w:rsidR="009E7D72" w:rsidRDefault="00937FAD" w:rsidP="009E7D72">
      <w:pPr>
        <w:pStyle w:val="Heading2"/>
        <w:rPr>
          <w:lang w:eastAsia="zh-CN"/>
        </w:rPr>
      </w:pPr>
      <w:r>
        <w:rPr>
          <w:lang w:eastAsia="zh-CN"/>
        </w:rPr>
        <w:t>Flask</w:t>
      </w:r>
    </w:p>
    <w:p w14:paraId="14C87FA1" w14:textId="7DC93CD3" w:rsidR="00937FAD" w:rsidRDefault="00F32A46" w:rsidP="00937FAD">
      <w:pPr>
        <w:rPr>
          <w:lang w:eastAsia="zh-CN"/>
        </w:rPr>
      </w:pPr>
      <w:r>
        <w:rPr>
          <w:lang w:eastAsia="zh-CN"/>
        </w:rPr>
        <w:t>F</w:t>
      </w:r>
      <w:r w:rsidR="00937FAD">
        <w:rPr>
          <w:lang w:eastAsia="zh-CN"/>
        </w:rPr>
        <w:t>lask</w:t>
      </w:r>
      <w:r>
        <w:rPr>
          <w:lang w:eastAsia="zh-CN"/>
        </w:rPr>
        <w:t xml:space="preserve"> allows developers to </w:t>
      </w:r>
      <w:r w:rsidR="00AE4A8E">
        <w:rPr>
          <w:lang w:eastAsia="zh-CN"/>
        </w:rPr>
        <w:t xml:space="preserve">build an application server easily. In this project, </w:t>
      </w:r>
      <w:r w:rsidR="00B35246">
        <w:rPr>
          <w:lang w:eastAsia="zh-CN"/>
        </w:rPr>
        <w:t xml:space="preserve">it is used to hold all functions including </w:t>
      </w:r>
      <w:r w:rsidR="000F0987">
        <w:rPr>
          <w:lang w:eastAsia="zh-CN"/>
        </w:rPr>
        <w:t>dataset making, ML model training</w:t>
      </w:r>
      <w:r w:rsidR="007B7F64">
        <w:rPr>
          <w:lang w:eastAsia="zh-CN"/>
        </w:rPr>
        <w:t>,</w:t>
      </w:r>
      <w:r w:rsidR="000F0987">
        <w:rPr>
          <w:lang w:eastAsia="zh-CN"/>
        </w:rPr>
        <w:t xml:space="preserve"> label predicting</w:t>
      </w:r>
      <w:r w:rsidR="007B7F64">
        <w:rPr>
          <w:lang w:eastAsia="zh-CN"/>
        </w:rPr>
        <w:t xml:space="preserve">, </w:t>
      </w:r>
      <w:r w:rsidR="00F87ED8">
        <w:rPr>
          <w:lang w:eastAsia="zh-CN"/>
        </w:rPr>
        <w:t>etc.</w:t>
      </w:r>
    </w:p>
    <w:p w14:paraId="77BCD46F" w14:textId="23B6493D" w:rsidR="00480988" w:rsidRDefault="00F87ED8" w:rsidP="00937FAD">
      <w:pPr>
        <w:rPr>
          <w:lang w:eastAsia="zh-CN"/>
        </w:rPr>
      </w:pPr>
      <w:r w:rsidRPr="00480988">
        <w:rPr>
          <w:noProof/>
          <w:lang w:eastAsia="zh-CN"/>
        </w:rPr>
        <w:drawing>
          <wp:anchor distT="0" distB="0" distL="114300" distR="114300" simplePos="0" relativeHeight="251661312" behindDoc="0" locked="0" layoutInCell="1" allowOverlap="1" wp14:anchorId="437F0BC1" wp14:editId="232480FA">
            <wp:simplePos x="0" y="0"/>
            <wp:positionH relativeFrom="margin">
              <wp:align>center</wp:align>
            </wp:positionH>
            <wp:positionV relativeFrom="paragraph">
              <wp:posOffset>111760</wp:posOffset>
            </wp:positionV>
            <wp:extent cx="4974336" cy="2670048"/>
            <wp:effectExtent l="0" t="0" r="0" b="0"/>
            <wp:wrapNone/>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21"/>
                    <a:stretch>
                      <a:fillRect/>
                    </a:stretch>
                  </pic:blipFill>
                  <pic:spPr>
                    <a:xfrm>
                      <a:off x="0" y="0"/>
                      <a:ext cx="4974336" cy="2670048"/>
                    </a:xfrm>
                    <a:prstGeom prst="rect">
                      <a:avLst/>
                    </a:prstGeom>
                  </pic:spPr>
                </pic:pic>
              </a:graphicData>
            </a:graphic>
            <wp14:sizeRelH relativeFrom="margin">
              <wp14:pctWidth>0</wp14:pctWidth>
            </wp14:sizeRelH>
            <wp14:sizeRelV relativeFrom="margin">
              <wp14:pctHeight>0</wp14:pctHeight>
            </wp14:sizeRelV>
          </wp:anchor>
        </w:drawing>
      </w:r>
    </w:p>
    <w:p w14:paraId="73191664" w14:textId="77777777" w:rsidR="00480988" w:rsidRDefault="00480988" w:rsidP="00937FAD">
      <w:pPr>
        <w:rPr>
          <w:lang w:eastAsia="zh-CN"/>
        </w:rPr>
      </w:pPr>
    </w:p>
    <w:p w14:paraId="66DE0505" w14:textId="77777777" w:rsidR="00480988" w:rsidRDefault="00480988" w:rsidP="00937FAD">
      <w:pPr>
        <w:rPr>
          <w:lang w:eastAsia="zh-CN"/>
        </w:rPr>
      </w:pPr>
    </w:p>
    <w:p w14:paraId="5FCEFE2C" w14:textId="77777777" w:rsidR="00480988" w:rsidRDefault="00480988" w:rsidP="00937FAD">
      <w:pPr>
        <w:rPr>
          <w:lang w:eastAsia="zh-CN"/>
        </w:rPr>
      </w:pPr>
    </w:p>
    <w:p w14:paraId="62D416E4" w14:textId="77777777" w:rsidR="00480988" w:rsidRDefault="00480988" w:rsidP="00937FAD">
      <w:pPr>
        <w:rPr>
          <w:lang w:eastAsia="zh-CN"/>
        </w:rPr>
      </w:pPr>
    </w:p>
    <w:p w14:paraId="0CAD2AC3" w14:textId="77777777" w:rsidR="00480988" w:rsidRDefault="00480988" w:rsidP="00937FAD">
      <w:pPr>
        <w:rPr>
          <w:lang w:eastAsia="zh-CN"/>
        </w:rPr>
      </w:pPr>
    </w:p>
    <w:p w14:paraId="5517224D" w14:textId="77777777" w:rsidR="00480988" w:rsidRDefault="00480988" w:rsidP="00937FAD">
      <w:pPr>
        <w:rPr>
          <w:lang w:eastAsia="zh-CN"/>
        </w:rPr>
      </w:pPr>
    </w:p>
    <w:p w14:paraId="56EBB8F8" w14:textId="77777777" w:rsidR="00480988" w:rsidRDefault="00480988" w:rsidP="00937FAD">
      <w:pPr>
        <w:rPr>
          <w:lang w:eastAsia="zh-CN"/>
        </w:rPr>
      </w:pPr>
    </w:p>
    <w:p w14:paraId="444EE7E5" w14:textId="359CB658" w:rsidR="00480988" w:rsidRDefault="00480988" w:rsidP="00480988">
      <w:pPr>
        <w:pStyle w:val="figertitle"/>
        <w:rPr>
          <w:lang w:eastAsia="zh-CN"/>
        </w:rPr>
      </w:pPr>
      <w:r>
        <w:rPr>
          <w:lang w:eastAsia="zh-CN"/>
        </w:rPr>
        <w:t xml:space="preserve">Figure 3, </w:t>
      </w:r>
      <w:r w:rsidR="00011E59">
        <w:rPr>
          <w:lang w:eastAsia="zh-CN"/>
        </w:rPr>
        <w:t xml:space="preserve">the </w:t>
      </w:r>
      <w:r w:rsidR="00F87ED8">
        <w:rPr>
          <w:lang w:eastAsia="zh-CN"/>
        </w:rPr>
        <w:t>d</w:t>
      </w:r>
      <w:r w:rsidR="00F87ED8" w:rsidRPr="00F87ED8">
        <w:rPr>
          <w:lang w:eastAsia="zh-CN"/>
        </w:rPr>
        <w:t>irectory structure</w:t>
      </w:r>
      <w:r w:rsidR="00F87ED8">
        <w:rPr>
          <w:lang w:eastAsia="zh-CN"/>
        </w:rPr>
        <w:t xml:space="preserve"> of </w:t>
      </w:r>
      <w:r w:rsidR="008D15C9">
        <w:rPr>
          <w:lang w:eastAsia="zh-CN"/>
        </w:rPr>
        <w:t xml:space="preserve">the </w:t>
      </w:r>
      <w:r w:rsidR="00F87ED8">
        <w:rPr>
          <w:lang w:eastAsia="zh-CN"/>
        </w:rPr>
        <w:t>Flask-based application server</w:t>
      </w:r>
    </w:p>
    <w:p w14:paraId="55C0C04C" w14:textId="77777777" w:rsidR="00F80046" w:rsidRDefault="00F80046" w:rsidP="00480988">
      <w:pPr>
        <w:pStyle w:val="figertitle"/>
        <w:rPr>
          <w:lang w:eastAsia="zh-CN"/>
        </w:rPr>
      </w:pPr>
    </w:p>
    <w:p w14:paraId="4DF8FA23" w14:textId="408CDBA1" w:rsidR="00F80046" w:rsidRDefault="00F80046" w:rsidP="00F80046">
      <w:pPr>
        <w:pStyle w:val="Heading1"/>
        <w:rPr>
          <w:lang w:eastAsia="zh-CN"/>
        </w:rPr>
      </w:pPr>
      <w:r>
        <w:rPr>
          <w:lang w:eastAsia="zh-CN"/>
        </w:rPr>
        <w:lastRenderedPageBreak/>
        <w:t>Datasets</w:t>
      </w:r>
    </w:p>
    <w:p w14:paraId="2AF3D617" w14:textId="3F013DF3" w:rsidR="00BD4DFE" w:rsidRDefault="008B0BD6" w:rsidP="00F80046">
      <w:pPr>
        <w:rPr>
          <w:lang w:eastAsia="zh-CN"/>
        </w:rPr>
      </w:pPr>
      <w:r>
        <w:rPr>
          <w:lang w:eastAsia="zh-CN"/>
        </w:rPr>
        <w:t xml:space="preserve">The audio </w:t>
      </w:r>
      <w:r w:rsidR="002D56EA">
        <w:rPr>
          <w:lang w:eastAsia="zh-CN"/>
        </w:rPr>
        <w:t xml:space="preserve">data (sound of key tapping) could be </w:t>
      </w:r>
      <w:r w:rsidR="00BD4DFE">
        <w:rPr>
          <w:lang w:eastAsia="zh-CN"/>
        </w:rPr>
        <w:t xml:space="preserve">easily </w:t>
      </w:r>
      <w:r w:rsidR="00CE45EF">
        <w:rPr>
          <w:lang w:eastAsia="zh-CN"/>
        </w:rPr>
        <w:t>affected</w:t>
      </w:r>
      <w:r w:rsidR="00BD4DFE">
        <w:rPr>
          <w:lang w:eastAsia="zh-CN"/>
        </w:rPr>
        <w:t xml:space="preserve"> by reasons listed below,</w:t>
      </w:r>
    </w:p>
    <w:p w14:paraId="44E820A4" w14:textId="77777777" w:rsidR="00B8396B" w:rsidRDefault="00B8396B" w:rsidP="00BD4DFE">
      <w:pPr>
        <w:pStyle w:val="ListParagraph"/>
        <w:numPr>
          <w:ilvl w:val="0"/>
          <w:numId w:val="13"/>
        </w:numPr>
        <w:rPr>
          <w:lang w:eastAsia="zh-CN"/>
        </w:rPr>
      </w:pPr>
      <w:r>
        <w:rPr>
          <w:lang w:eastAsia="zh-CN"/>
        </w:rPr>
        <w:t>Environment noise.</w:t>
      </w:r>
    </w:p>
    <w:p w14:paraId="07A8B925" w14:textId="1F268876" w:rsidR="00F80046" w:rsidRDefault="00057318" w:rsidP="00BD4DFE">
      <w:pPr>
        <w:pStyle w:val="ListParagraph"/>
        <w:numPr>
          <w:ilvl w:val="0"/>
          <w:numId w:val="13"/>
        </w:numPr>
        <w:rPr>
          <w:lang w:eastAsia="zh-CN"/>
        </w:rPr>
      </w:pPr>
      <w:r w:rsidRPr="00057318">
        <w:rPr>
          <w:lang w:eastAsia="zh-CN"/>
        </w:rPr>
        <w:t>The mechanical structure</w:t>
      </w:r>
      <w:r>
        <w:rPr>
          <w:lang w:eastAsia="zh-CN"/>
        </w:rPr>
        <w:t xml:space="preserve"> of a specific model of keyboard.</w:t>
      </w:r>
    </w:p>
    <w:p w14:paraId="4A22EFF0" w14:textId="395B9411" w:rsidR="00A12C18" w:rsidRDefault="00A12C18" w:rsidP="00BD4DFE">
      <w:pPr>
        <w:pStyle w:val="ListParagraph"/>
        <w:numPr>
          <w:ilvl w:val="0"/>
          <w:numId w:val="13"/>
        </w:numPr>
        <w:rPr>
          <w:lang w:eastAsia="zh-CN"/>
        </w:rPr>
      </w:pPr>
      <w:r w:rsidRPr="00A12C18">
        <w:rPr>
          <w:lang w:eastAsia="zh-CN"/>
        </w:rPr>
        <w:t>Different specifications of sound pickup equipment made by different manufacturers</w:t>
      </w:r>
      <w:r>
        <w:rPr>
          <w:lang w:eastAsia="zh-CN"/>
        </w:rPr>
        <w:t>.</w:t>
      </w:r>
    </w:p>
    <w:p w14:paraId="597D7953" w14:textId="5F25D9D7" w:rsidR="00057318" w:rsidRDefault="00F76659" w:rsidP="00BD4DFE">
      <w:pPr>
        <w:pStyle w:val="ListParagraph"/>
        <w:numPr>
          <w:ilvl w:val="0"/>
          <w:numId w:val="13"/>
        </w:numPr>
        <w:rPr>
          <w:lang w:eastAsia="zh-CN"/>
        </w:rPr>
      </w:pPr>
      <w:r>
        <w:rPr>
          <w:lang w:eastAsia="zh-CN"/>
        </w:rPr>
        <w:t>Distance between keyboard and microphone.</w:t>
      </w:r>
    </w:p>
    <w:p w14:paraId="2694F336" w14:textId="362340FB" w:rsidR="00F76659" w:rsidRDefault="00F600D9" w:rsidP="00BD4DFE">
      <w:pPr>
        <w:pStyle w:val="ListParagraph"/>
        <w:numPr>
          <w:ilvl w:val="0"/>
          <w:numId w:val="13"/>
        </w:numPr>
        <w:rPr>
          <w:lang w:eastAsia="zh-CN"/>
        </w:rPr>
      </w:pPr>
      <w:r w:rsidRPr="00F600D9">
        <w:rPr>
          <w:lang w:eastAsia="zh-CN"/>
        </w:rPr>
        <w:t>The keystroke habits of the person hitting the keyboard, such as the fingers corresponding to the keys and the angle and force of the keystrokes</w:t>
      </w:r>
      <w:r w:rsidR="00CE45EF">
        <w:rPr>
          <w:lang w:eastAsia="zh-CN"/>
        </w:rPr>
        <w:t>.</w:t>
      </w:r>
    </w:p>
    <w:p w14:paraId="40CF404D" w14:textId="22BC825B" w:rsidR="00CE45EF" w:rsidRDefault="00CE45EF" w:rsidP="00BD4DFE">
      <w:pPr>
        <w:pStyle w:val="ListParagraph"/>
        <w:numPr>
          <w:ilvl w:val="0"/>
          <w:numId w:val="13"/>
        </w:numPr>
        <w:rPr>
          <w:lang w:eastAsia="zh-CN"/>
        </w:rPr>
      </w:pPr>
      <w:r>
        <w:rPr>
          <w:lang w:eastAsia="zh-CN"/>
        </w:rPr>
        <w:t>Etc.</w:t>
      </w:r>
    </w:p>
    <w:p w14:paraId="4C8108CB" w14:textId="13533F5A" w:rsidR="00CE45EF" w:rsidRDefault="00E70DB7" w:rsidP="00CE45EF">
      <w:pPr>
        <w:rPr>
          <w:lang w:eastAsia="zh-CN"/>
        </w:rPr>
      </w:pPr>
      <w:r w:rsidRPr="00E70DB7">
        <w:rPr>
          <w:lang w:eastAsia="zh-CN"/>
        </w:rPr>
        <w:t>In summary</w:t>
      </w:r>
      <w:r>
        <w:rPr>
          <w:lang w:eastAsia="zh-CN"/>
        </w:rPr>
        <w:t xml:space="preserve">, </w:t>
      </w:r>
      <w:r w:rsidR="00011E59">
        <w:rPr>
          <w:lang w:eastAsia="zh-CN"/>
        </w:rPr>
        <w:t>generating</w:t>
      </w:r>
      <w:r w:rsidR="00866A8E">
        <w:rPr>
          <w:lang w:eastAsia="zh-CN"/>
        </w:rPr>
        <w:t xml:space="preserve"> a</w:t>
      </w:r>
      <w:r w:rsidR="00011E59">
        <w:rPr>
          <w:lang w:eastAsia="zh-CN"/>
        </w:rPr>
        <w:t>n</w:t>
      </w:r>
      <w:r w:rsidR="00866A8E">
        <w:rPr>
          <w:lang w:eastAsia="zh-CN"/>
        </w:rPr>
        <w:t xml:space="preserve"> </w:t>
      </w:r>
      <w:r w:rsidR="008D15C9">
        <w:rPr>
          <w:lang w:eastAsia="zh-CN"/>
        </w:rPr>
        <w:t>interferential immunity</w:t>
      </w:r>
      <w:r w:rsidR="00103D15">
        <w:rPr>
          <w:lang w:eastAsia="zh-CN"/>
        </w:rPr>
        <w:t xml:space="preserve"> requires </w:t>
      </w:r>
      <w:r w:rsidR="00E74DFD">
        <w:rPr>
          <w:lang w:eastAsia="zh-CN"/>
        </w:rPr>
        <w:t>humongous samples. But unfortunately, we did not find any</w:t>
      </w:r>
      <w:r w:rsidR="002F052F">
        <w:rPr>
          <w:lang w:eastAsia="zh-CN"/>
        </w:rPr>
        <w:t xml:space="preserve"> dataset </w:t>
      </w:r>
      <w:r w:rsidR="00011E59">
        <w:rPr>
          <w:lang w:eastAsia="zh-CN"/>
        </w:rPr>
        <w:t xml:space="preserve">that </w:t>
      </w:r>
      <w:r w:rsidR="002F052F">
        <w:rPr>
          <w:lang w:eastAsia="zh-CN"/>
        </w:rPr>
        <w:t xml:space="preserve">meet the need. Thus, </w:t>
      </w:r>
      <w:r w:rsidR="001C381C">
        <w:rPr>
          <w:lang w:eastAsia="zh-CN"/>
        </w:rPr>
        <w:t>w</w:t>
      </w:r>
      <w:r w:rsidR="001C381C" w:rsidRPr="001C381C">
        <w:rPr>
          <w:lang w:eastAsia="zh-CN"/>
        </w:rPr>
        <w:t xml:space="preserve">e will perform data acquisition when the user, the keyboard used, the microphone model, the relative position of the keyboard to the microphone, and the ambient noise level are all </w:t>
      </w:r>
      <w:r w:rsidR="00C24B79" w:rsidRPr="001C381C">
        <w:rPr>
          <w:lang w:eastAsia="zh-CN"/>
        </w:rPr>
        <w:t>certain</w:t>
      </w:r>
      <w:r w:rsidR="00FB2063">
        <w:rPr>
          <w:lang w:eastAsia="zh-CN"/>
        </w:rPr>
        <w:t>.</w:t>
      </w:r>
    </w:p>
    <w:p w14:paraId="0D5FF76A" w14:textId="5875950D" w:rsidR="00FB2063" w:rsidRDefault="00FB2063" w:rsidP="00CE45EF">
      <w:pPr>
        <w:rPr>
          <w:lang w:eastAsia="zh-CN"/>
        </w:rPr>
      </w:pPr>
      <w:r>
        <w:rPr>
          <w:lang w:eastAsia="zh-CN"/>
        </w:rPr>
        <w:t xml:space="preserve">Meanwhile, </w:t>
      </w:r>
      <w:r w:rsidR="00011E59">
        <w:rPr>
          <w:lang w:eastAsia="zh-CN"/>
        </w:rPr>
        <w:t>to</w:t>
      </w:r>
      <w:r w:rsidR="003D7F6B" w:rsidRPr="003D7F6B">
        <w:rPr>
          <w:lang w:eastAsia="zh-CN"/>
        </w:rPr>
        <w:t xml:space="preserve"> complete a minimum achievable model as complete as possible in a limited time to verify the effectiveness of the method, we limit the value of the label to the range of </w:t>
      </w:r>
      <w:r w:rsidR="003D7F6B">
        <w:rPr>
          <w:lang w:eastAsia="zh-CN"/>
        </w:rPr>
        <w:t>twenty-six</w:t>
      </w:r>
      <w:r w:rsidR="003D7F6B" w:rsidRPr="003D7F6B">
        <w:rPr>
          <w:lang w:eastAsia="zh-CN"/>
        </w:rPr>
        <w:t xml:space="preserve"> lowercase English letters.</w:t>
      </w:r>
    </w:p>
    <w:p w14:paraId="452A7394" w14:textId="431AA38F" w:rsidR="00F5321D" w:rsidRDefault="00730737" w:rsidP="00CE45EF">
      <w:pPr>
        <w:rPr>
          <w:lang w:eastAsia="zh-CN"/>
        </w:rPr>
      </w:pPr>
      <w:r w:rsidRPr="00646298">
        <w:rPr>
          <w:noProof/>
          <w:lang w:eastAsia="zh-CN"/>
        </w:rPr>
        <w:drawing>
          <wp:anchor distT="0" distB="0" distL="114300" distR="114300" simplePos="0" relativeHeight="251662336" behindDoc="0" locked="0" layoutInCell="1" allowOverlap="1" wp14:anchorId="200B8850" wp14:editId="0E77842C">
            <wp:simplePos x="0" y="0"/>
            <wp:positionH relativeFrom="margin">
              <wp:align>center</wp:align>
            </wp:positionH>
            <wp:positionV relativeFrom="paragraph">
              <wp:posOffset>687070</wp:posOffset>
            </wp:positionV>
            <wp:extent cx="2181225" cy="1753749"/>
            <wp:effectExtent l="0" t="0" r="0" b="0"/>
            <wp:wrapNone/>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pic:nvPicPr>
                  <pic:blipFill>
                    <a:blip r:embed="rId22"/>
                    <a:stretch>
                      <a:fillRect/>
                    </a:stretch>
                  </pic:blipFill>
                  <pic:spPr>
                    <a:xfrm>
                      <a:off x="0" y="0"/>
                      <a:ext cx="2181225" cy="1753749"/>
                    </a:xfrm>
                    <a:prstGeom prst="rect">
                      <a:avLst/>
                    </a:prstGeom>
                  </pic:spPr>
                </pic:pic>
              </a:graphicData>
            </a:graphic>
            <wp14:sizeRelH relativeFrom="margin">
              <wp14:pctWidth>0</wp14:pctWidth>
            </wp14:sizeRelH>
            <wp14:sizeRelV relativeFrom="margin">
              <wp14:pctHeight>0</wp14:pctHeight>
            </wp14:sizeRelV>
          </wp:anchor>
        </w:drawing>
      </w:r>
      <w:r w:rsidR="007F00E2">
        <w:rPr>
          <w:lang w:eastAsia="zh-CN"/>
        </w:rPr>
        <w:t xml:space="preserve">Samples would be stored as </w:t>
      </w:r>
      <w:r w:rsidR="007869EB">
        <w:rPr>
          <w:lang w:eastAsia="zh-CN"/>
        </w:rPr>
        <w:t>spectrograms and labeled by file name</w:t>
      </w:r>
      <w:r w:rsidR="008E642C">
        <w:rPr>
          <w:lang w:eastAsia="zh-CN"/>
        </w:rPr>
        <w:t xml:space="preserve">. </w:t>
      </w:r>
      <w:r w:rsidR="00011E59">
        <w:rPr>
          <w:lang w:eastAsia="zh-CN"/>
        </w:rPr>
        <w:t>The example</w:t>
      </w:r>
      <w:r w:rsidR="008E642C">
        <w:rPr>
          <w:lang w:eastAsia="zh-CN"/>
        </w:rPr>
        <w:t xml:space="preserve"> </w:t>
      </w:r>
      <w:r w:rsidR="008D15C9">
        <w:rPr>
          <w:lang w:eastAsia="zh-CN"/>
        </w:rPr>
        <w:t xml:space="preserve">is </w:t>
      </w:r>
      <w:r w:rsidR="008E642C">
        <w:rPr>
          <w:lang w:eastAsia="zh-CN"/>
        </w:rPr>
        <w:t>shown below.</w:t>
      </w:r>
    </w:p>
    <w:p w14:paraId="289CFC1E" w14:textId="55B1D392" w:rsidR="008E642C" w:rsidRDefault="008E642C" w:rsidP="00CE45EF">
      <w:pPr>
        <w:rPr>
          <w:lang w:eastAsia="zh-CN"/>
        </w:rPr>
      </w:pPr>
    </w:p>
    <w:p w14:paraId="6F5EF111" w14:textId="3DED5EF3" w:rsidR="005566AC" w:rsidRDefault="005566AC" w:rsidP="00CE45EF">
      <w:pPr>
        <w:rPr>
          <w:lang w:eastAsia="zh-CN"/>
        </w:rPr>
      </w:pPr>
    </w:p>
    <w:p w14:paraId="0CF024D8" w14:textId="77777777" w:rsidR="005566AC" w:rsidRDefault="005566AC" w:rsidP="00CE45EF">
      <w:pPr>
        <w:rPr>
          <w:lang w:eastAsia="zh-CN"/>
        </w:rPr>
      </w:pPr>
    </w:p>
    <w:p w14:paraId="798FCE15" w14:textId="77777777" w:rsidR="005566AC" w:rsidRDefault="005566AC" w:rsidP="00CE45EF">
      <w:pPr>
        <w:rPr>
          <w:lang w:eastAsia="zh-CN"/>
        </w:rPr>
      </w:pPr>
    </w:p>
    <w:p w14:paraId="6455E3AE" w14:textId="77777777" w:rsidR="00730737" w:rsidRDefault="00730737" w:rsidP="005566AC">
      <w:pPr>
        <w:pStyle w:val="figertitle"/>
        <w:rPr>
          <w:lang w:eastAsia="zh-CN"/>
        </w:rPr>
      </w:pPr>
    </w:p>
    <w:p w14:paraId="7C7D0A33" w14:textId="3F79DFD8" w:rsidR="000A0E89" w:rsidRPr="00F80046" w:rsidRDefault="00646298" w:rsidP="00E11BAE">
      <w:pPr>
        <w:pStyle w:val="figertitle"/>
        <w:rPr>
          <w:lang w:eastAsia="zh-CN"/>
        </w:rPr>
      </w:pPr>
      <w:r>
        <w:rPr>
          <w:lang w:eastAsia="zh-CN"/>
        </w:rPr>
        <w:t xml:space="preserve">Figure 4, </w:t>
      </w:r>
      <w:r w:rsidR="008D15C9">
        <w:rPr>
          <w:lang w:eastAsia="zh-CN"/>
        </w:rPr>
        <w:t xml:space="preserve">an </w:t>
      </w:r>
      <w:r>
        <w:rPr>
          <w:lang w:eastAsia="zh-CN"/>
        </w:rPr>
        <w:t>example of sample “U”</w:t>
      </w:r>
    </w:p>
    <w:p w14:paraId="1D300DFB" w14:textId="77777777" w:rsidR="009E0488" w:rsidRDefault="001211AA" w:rsidP="009E0488">
      <w:pPr>
        <w:pStyle w:val="SectionTitle"/>
      </w:pPr>
      <w:r w:rsidRPr="001211AA">
        <w:lastRenderedPageBreak/>
        <w:t xml:space="preserve">Partitioning of </w:t>
      </w:r>
      <w:r w:rsidR="005D65F1" w:rsidRPr="001211AA">
        <w:t>Work and</w:t>
      </w:r>
      <w:r w:rsidRPr="001211AA">
        <w:t xml:space="preserve"> Schedule</w:t>
      </w:r>
    </w:p>
    <w:p w14:paraId="5795162C" w14:textId="33EB0398" w:rsidR="009E0488" w:rsidRPr="00E7305D" w:rsidRDefault="009E0488" w:rsidP="009E0488">
      <w:r>
        <w:t xml:space="preserve"> </w:t>
      </w:r>
      <w:r w:rsidR="00D72702">
        <w:t xml:space="preserve">This section would emphasize the </w:t>
      </w:r>
      <w:r w:rsidR="003F4986">
        <w:t>d</w:t>
      </w:r>
      <w:r w:rsidR="003F4986" w:rsidRPr="003F4986">
        <w:t>ivision of labor</w:t>
      </w:r>
      <w:r w:rsidR="00AF5B83">
        <w:t xml:space="preserve"> and progress </w:t>
      </w:r>
      <w:r w:rsidR="008D15C9">
        <w:t>schedule</w:t>
      </w:r>
      <w:r w:rsidR="003F4986" w:rsidRPr="003F4986">
        <w:t xml:space="preserve"> within the group and work plan</w:t>
      </w:r>
      <w:r w:rsidR="00CB74E6">
        <w:t>.</w:t>
      </w:r>
    </w:p>
    <w:p w14:paraId="0D807479" w14:textId="7BA5F773" w:rsidR="009E0488" w:rsidRPr="00C5686B" w:rsidRDefault="001E4495" w:rsidP="009E0488">
      <w:pPr>
        <w:pStyle w:val="Heading1"/>
      </w:pPr>
      <w:r>
        <w:t>Gantt Chart</w:t>
      </w:r>
    </w:p>
    <w:p w14:paraId="5EC6BC41" w14:textId="18FAAC2C" w:rsidR="009E0488" w:rsidRDefault="00F16528" w:rsidP="00004A04">
      <w:r w:rsidRPr="001D2395">
        <w:rPr>
          <w:noProof/>
        </w:rPr>
        <w:drawing>
          <wp:anchor distT="0" distB="0" distL="114300" distR="114300" simplePos="0" relativeHeight="251663360" behindDoc="0" locked="0" layoutInCell="1" allowOverlap="1" wp14:anchorId="46904E42" wp14:editId="15E02247">
            <wp:simplePos x="0" y="0"/>
            <wp:positionH relativeFrom="margin">
              <wp:align>right</wp:align>
            </wp:positionH>
            <wp:positionV relativeFrom="paragraph">
              <wp:posOffset>252095</wp:posOffset>
            </wp:positionV>
            <wp:extent cx="5943600" cy="2869565"/>
            <wp:effectExtent l="0" t="0" r="0" b="6985"/>
            <wp:wrapNone/>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3"/>
                    <a:stretch>
                      <a:fillRect/>
                    </a:stretch>
                  </pic:blipFill>
                  <pic:spPr>
                    <a:xfrm>
                      <a:off x="0" y="0"/>
                      <a:ext cx="5943600" cy="2869565"/>
                    </a:xfrm>
                    <a:prstGeom prst="rect">
                      <a:avLst/>
                    </a:prstGeom>
                  </pic:spPr>
                </pic:pic>
              </a:graphicData>
            </a:graphic>
            <wp14:sizeRelH relativeFrom="margin">
              <wp14:pctWidth>0</wp14:pctWidth>
            </wp14:sizeRelH>
            <wp14:sizeRelV relativeFrom="margin">
              <wp14:pctHeight>0</wp14:pctHeight>
            </wp14:sizeRelV>
          </wp:anchor>
        </w:drawing>
      </w:r>
      <w:r w:rsidR="008D15C9">
        <w:t>The schedule</w:t>
      </w:r>
      <w:r w:rsidR="003A0F49">
        <w:t xml:space="preserve"> </w:t>
      </w:r>
      <w:r w:rsidR="00EF2B78">
        <w:t>is</w:t>
      </w:r>
      <w:r w:rsidR="003A0F49">
        <w:t xml:space="preserve"> shown </w:t>
      </w:r>
      <w:r w:rsidR="008D15C9">
        <w:t>in</w:t>
      </w:r>
      <w:r w:rsidR="003A0F49">
        <w:t xml:space="preserve"> </w:t>
      </w:r>
      <w:r w:rsidR="00EF2B78">
        <w:t xml:space="preserve">the </w:t>
      </w:r>
      <w:r w:rsidR="003A0F49">
        <w:t>Gant</w:t>
      </w:r>
      <w:r w:rsidR="00892C7C">
        <w:t>t</w:t>
      </w:r>
      <w:r w:rsidR="003A0F49">
        <w:t xml:space="preserve"> chart below:</w:t>
      </w:r>
    </w:p>
    <w:p w14:paraId="3D11B22F" w14:textId="77AB5EFA" w:rsidR="003A0F49" w:rsidRDefault="003A0F49" w:rsidP="00004A04"/>
    <w:p w14:paraId="0930DFA2" w14:textId="524F88F2" w:rsidR="009E0488" w:rsidRDefault="009E0488" w:rsidP="009E0488"/>
    <w:p w14:paraId="0F6253B0" w14:textId="77777777" w:rsidR="006A5803" w:rsidRDefault="006A5803" w:rsidP="009E0488"/>
    <w:p w14:paraId="5656FFD6" w14:textId="77777777" w:rsidR="006A5803" w:rsidRDefault="006A5803" w:rsidP="009E0488"/>
    <w:p w14:paraId="6B2CB8B2" w14:textId="77777777" w:rsidR="006A5803" w:rsidRDefault="006A5803" w:rsidP="009E0488"/>
    <w:p w14:paraId="4AAFF174" w14:textId="77777777" w:rsidR="006A5803" w:rsidRDefault="006A5803" w:rsidP="009E0488"/>
    <w:p w14:paraId="47C51097" w14:textId="77777777" w:rsidR="006A5803" w:rsidRDefault="006A5803" w:rsidP="009E0488"/>
    <w:p w14:paraId="03C9E828" w14:textId="77777777" w:rsidR="006A5803" w:rsidRDefault="006A5803" w:rsidP="009E0488"/>
    <w:p w14:paraId="588336DD" w14:textId="2F6D63C0" w:rsidR="006A5803" w:rsidRDefault="00E76BEC" w:rsidP="00F16528">
      <w:pPr>
        <w:pStyle w:val="figertitle"/>
        <w:spacing w:after="240"/>
      </w:pPr>
      <w:r>
        <w:t>Figure 5, work schedule Gantt chart</w:t>
      </w:r>
    </w:p>
    <w:p w14:paraId="0393A7FF" w14:textId="52048E7D" w:rsidR="00E76BEC" w:rsidRDefault="00AF5B83" w:rsidP="00E76BEC">
      <w:pPr>
        <w:pStyle w:val="Heading1"/>
      </w:pPr>
      <w:r>
        <w:t xml:space="preserve">Work </w:t>
      </w:r>
      <w:r w:rsidR="00237C81">
        <w:t>Division</w:t>
      </w:r>
    </w:p>
    <w:p w14:paraId="5BDA539E" w14:textId="332B6E4E" w:rsidR="00237C81" w:rsidRDefault="00C35D21" w:rsidP="00352F80">
      <w:pPr>
        <w:pStyle w:val="ListParagraph"/>
        <w:numPr>
          <w:ilvl w:val="0"/>
          <w:numId w:val="14"/>
        </w:numPr>
        <w:ind w:left="360"/>
      </w:pPr>
      <w:r>
        <w:t>Zhe Xu: Application Server building and functions embedding</w:t>
      </w:r>
      <w:r w:rsidR="00F35817">
        <w:t>.</w:t>
      </w:r>
      <w:r w:rsidR="001342BD">
        <w:t xml:space="preserve"> Noise-Filter building</w:t>
      </w:r>
      <w:r w:rsidR="00F35817">
        <w:t>.</w:t>
      </w:r>
      <w:r w:rsidR="001342BD">
        <w:t xml:space="preserve"> </w:t>
      </w:r>
      <w:r w:rsidR="00961EB8">
        <w:t xml:space="preserve">Keylogging ML model building, </w:t>
      </w:r>
      <w:r w:rsidR="00F35817">
        <w:t>training,</w:t>
      </w:r>
      <w:r w:rsidR="00961EB8">
        <w:t xml:space="preserve"> and </w:t>
      </w:r>
      <w:r w:rsidR="00753767">
        <w:t>tunning</w:t>
      </w:r>
      <w:r w:rsidR="00F35817">
        <w:t xml:space="preserve">. </w:t>
      </w:r>
      <w:r w:rsidR="00A17FCD">
        <w:t>Work plane making</w:t>
      </w:r>
      <w:r w:rsidR="00483ED5">
        <w:t>.</w:t>
      </w:r>
    </w:p>
    <w:p w14:paraId="62FD7BBB" w14:textId="70515CB1" w:rsidR="00483ED5" w:rsidRDefault="00A00122" w:rsidP="00352F80">
      <w:pPr>
        <w:pStyle w:val="ListParagraph"/>
        <w:numPr>
          <w:ilvl w:val="0"/>
          <w:numId w:val="14"/>
        </w:numPr>
        <w:ind w:left="360"/>
      </w:pPr>
      <w:r>
        <w:t>JianWen Su: Functional testing</w:t>
      </w:r>
      <w:r w:rsidR="00B43D0B">
        <w:t xml:space="preserve">. Keylogging ML model building, training. </w:t>
      </w:r>
    </w:p>
    <w:p w14:paraId="4E1ADBE3" w14:textId="7C5DDD68" w:rsidR="00A00122" w:rsidRDefault="00A00122" w:rsidP="00352F80">
      <w:pPr>
        <w:pStyle w:val="ListParagraph"/>
        <w:numPr>
          <w:ilvl w:val="0"/>
          <w:numId w:val="14"/>
        </w:numPr>
        <w:ind w:left="360"/>
      </w:pPr>
      <w:r>
        <w:t>JingTian Qiu:</w:t>
      </w:r>
      <w:r w:rsidR="00A52A48">
        <w:t xml:space="preserve"> Web Interface building. Keylogging ML model training, and tunning.</w:t>
      </w:r>
    </w:p>
    <w:p w14:paraId="5A137A77" w14:textId="4EF168BF" w:rsidR="00A00122" w:rsidRPr="00237C81" w:rsidRDefault="00A00122" w:rsidP="00352F80">
      <w:pPr>
        <w:pStyle w:val="ListParagraph"/>
        <w:numPr>
          <w:ilvl w:val="0"/>
          <w:numId w:val="14"/>
        </w:numPr>
        <w:ind w:left="360"/>
      </w:pPr>
      <w:r>
        <w:t>Sheng Zhang:</w:t>
      </w:r>
      <w:r w:rsidR="00A52A48">
        <w:t xml:space="preserve"> Sample</w:t>
      </w:r>
      <w:r w:rsidR="007A1D75">
        <w:t xml:space="preserve"> pre-processing. Keylogging ML model training, and tunning. Additional </w:t>
      </w:r>
      <w:r w:rsidR="008F6C92">
        <w:t>t</w:t>
      </w:r>
      <w:r w:rsidR="008F6C92" w:rsidRPr="008F6C92">
        <w:t xml:space="preserve">heoretical </w:t>
      </w:r>
      <w:r w:rsidR="008D15C9">
        <w:t>support</w:t>
      </w:r>
      <w:r w:rsidR="008F6C92">
        <w:t>.</w:t>
      </w:r>
    </w:p>
    <w:p w14:paraId="0F39D85B" w14:textId="24FED2B3" w:rsidR="009E0488" w:rsidRDefault="00EC6922" w:rsidP="009E0488">
      <w:pPr>
        <w:pStyle w:val="SectionTitle"/>
      </w:pPr>
      <w:r w:rsidRPr="00EC6922">
        <w:lastRenderedPageBreak/>
        <w:t>Experiments and Results</w:t>
      </w:r>
    </w:p>
    <w:p w14:paraId="2023B15E" w14:textId="3B52CB00" w:rsidR="00CB0BE6" w:rsidRPr="00CB0BE6" w:rsidRDefault="009E0488" w:rsidP="00CB0BE6">
      <w:r>
        <w:t xml:space="preserve"> </w:t>
      </w:r>
      <w:r w:rsidR="0056399B">
        <w:t xml:space="preserve">A complete </w:t>
      </w:r>
      <w:r w:rsidR="00A3303B">
        <w:t xml:space="preserve">introduction to this project </w:t>
      </w:r>
      <w:r w:rsidR="00BE1836">
        <w:t xml:space="preserve">would be </w:t>
      </w:r>
      <w:r w:rsidR="008D15C9">
        <w:t>presented</w:t>
      </w:r>
      <w:r w:rsidR="00BE1836">
        <w:t xml:space="preserve"> here </w:t>
      </w:r>
      <w:r w:rsidR="008D15C9">
        <w:t>following</w:t>
      </w:r>
      <w:r w:rsidR="00BE1836">
        <w:t xml:space="preserve"> the order of development</w:t>
      </w:r>
      <w:r w:rsidR="00D36B72">
        <w:t xml:space="preserve"> including</w:t>
      </w:r>
      <w:r w:rsidR="006A6426">
        <w:t xml:space="preserve"> </w:t>
      </w:r>
      <w:r w:rsidR="00A73316">
        <w:t xml:space="preserve">how </w:t>
      </w:r>
      <w:r w:rsidR="00A41C22">
        <w:t xml:space="preserve">whole </w:t>
      </w:r>
      <w:r w:rsidR="00C7562B">
        <w:t>audio</w:t>
      </w:r>
      <w:r w:rsidR="00340B9E">
        <w:t xml:space="preserve"> is</w:t>
      </w:r>
      <w:r w:rsidR="00C7562B">
        <w:t xml:space="preserve"> </w:t>
      </w:r>
      <w:r w:rsidR="00340B9E">
        <w:t>spliced into parts</w:t>
      </w:r>
      <w:r w:rsidR="00BE78B9">
        <w:t xml:space="preserve">, </w:t>
      </w:r>
      <w:r w:rsidR="00ED600A">
        <w:t xml:space="preserve">steps to train </w:t>
      </w:r>
      <w:r w:rsidR="008D15C9">
        <w:t xml:space="preserve">the </w:t>
      </w:r>
      <w:r w:rsidR="00ED600A">
        <w:t xml:space="preserve">noise filter and keylogging ML model, </w:t>
      </w:r>
      <w:r w:rsidR="001023BE">
        <w:t xml:space="preserve">and </w:t>
      </w:r>
      <w:r w:rsidR="00EE1855">
        <w:t>flask application to host and organize all the functions.</w:t>
      </w:r>
      <w:r w:rsidR="00CB0BE6">
        <w:t xml:space="preserve"> The demonstration video could be found </w:t>
      </w:r>
      <w:hyperlink r:id="rId24" w:history="1">
        <w:r w:rsidR="00D01E37" w:rsidRPr="00D01E37">
          <w:rPr>
            <w:rStyle w:val="Hyperlink"/>
            <w:color w:val="0070C0"/>
          </w:rPr>
          <w:t>HERE</w:t>
        </w:r>
      </w:hyperlink>
      <w:r w:rsidR="00CB0BE6">
        <w:t>.</w:t>
      </w:r>
    </w:p>
    <w:p w14:paraId="2FA0B531" w14:textId="35F19592" w:rsidR="009E0488" w:rsidRPr="00C5686B" w:rsidRDefault="00963DD0" w:rsidP="009E0488">
      <w:pPr>
        <w:pStyle w:val="Heading1"/>
      </w:pPr>
      <w:r>
        <w:t xml:space="preserve">Audio </w:t>
      </w:r>
      <w:r w:rsidR="008D5D1A">
        <w:t>splitting</w:t>
      </w:r>
    </w:p>
    <w:p w14:paraId="4ED56DFB" w14:textId="39FCEACD" w:rsidR="002F29BB" w:rsidRDefault="00CB0BE6" w:rsidP="00FC45E3">
      <w:r w:rsidRPr="00B45202">
        <w:rPr>
          <w:noProof/>
        </w:rPr>
        <w:drawing>
          <wp:anchor distT="0" distB="0" distL="114300" distR="114300" simplePos="0" relativeHeight="251664384" behindDoc="0" locked="0" layoutInCell="1" allowOverlap="1" wp14:anchorId="532227F8" wp14:editId="3F63A8E4">
            <wp:simplePos x="0" y="0"/>
            <wp:positionH relativeFrom="margin">
              <wp:align>left</wp:align>
            </wp:positionH>
            <wp:positionV relativeFrom="paragraph">
              <wp:posOffset>1255261</wp:posOffset>
            </wp:positionV>
            <wp:extent cx="6419088" cy="905256"/>
            <wp:effectExtent l="0" t="0" r="1270" b="9525"/>
            <wp:wrapNone/>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5"/>
                    <a:stretch>
                      <a:fillRect/>
                    </a:stretch>
                  </pic:blipFill>
                  <pic:spPr>
                    <a:xfrm>
                      <a:off x="0" y="0"/>
                      <a:ext cx="6419088" cy="905256"/>
                    </a:xfrm>
                    <a:prstGeom prst="rect">
                      <a:avLst/>
                    </a:prstGeom>
                  </pic:spPr>
                </pic:pic>
              </a:graphicData>
            </a:graphic>
            <wp14:sizeRelH relativeFrom="margin">
              <wp14:pctWidth>0</wp14:pctWidth>
            </wp14:sizeRelH>
            <wp14:sizeRelV relativeFrom="margin">
              <wp14:pctHeight>0</wp14:pctHeight>
            </wp14:sizeRelV>
          </wp:anchor>
        </w:drawing>
      </w:r>
      <w:r w:rsidR="00531A13">
        <w:t xml:space="preserve">In the first </w:t>
      </w:r>
      <w:r w:rsidR="00AA19F9">
        <w:t xml:space="preserve">stage of </w:t>
      </w:r>
      <w:r w:rsidR="00EF0B80">
        <w:t xml:space="preserve">the </w:t>
      </w:r>
      <w:r w:rsidR="008D15C9">
        <w:t>threat</w:t>
      </w:r>
      <w:r w:rsidR="00EF0B80">
        <w:t xml:space="preserve"> model mentioned </w:t>
      </w:r>
      <w:r w:rsidR="00CE547B">
        <w:t>earlier</w:t>
      </w:r>
      <w:r w:rsidR="00EF0B80">
        <w:t xml:space="preserve">, </w:t>
      </w:r>
      <w:r w:rsidR="008D15C9">
        <w:t xml:space="preserve">the </w:t>
      </w:r>
      <w:r w:rsidR="00C30E87">
        <w:t>user</w:t>
      </w:r>
      <w:r w:rsidR="00AD2FA0">
        <w:t xml:space="preserve"> will first access </w:t>
      </w:r>
      <w:r w:rsidR="00F042D3">
        <w:t xml:space="preserve">the </w:t>
      </w:r>
      <w:r w:rsidR="00F45337">
        <w:t>Web Interface</w:t>
      </w:r>
      <w:r w:rsidR="00CE547B">
        <w:t xml:space="preserve"> and leave their tapping </w:t>
      </w:r>
      <w:r w:rsidR="00891E9D">
        <w:t xml:space="preserve">audio logging. </w:t>
      </w:r>
      <w:r w:rsidR="00D1113D">
        <w:t xml:space="preserve">The </w:t>
      </w:r>
      <w:r w:rsidR="00141501">
        <w:t>Web Interface would also record</w:t>
      </w:r>
      <w:r w:rsidR="00A726EC">
        <w:t xml:space="preserve"> the time stamp and characters for</w:t>
      </w:r>
      <w:r w:rsidR="00141501">
        <w:t xml:space="preserve"> </w:t>
      </w:r>
      <w:r w:rsidR="001B0CE3">
        <w:t>each key stroking</w:t>
      </w:r>
      <w:r w:rsidR="00926009">
        <w:t xml:space="preserve"> as </w:t>
      </w:r>
      <w:r w:rsidR="008D15C9">
        <w:t xml:space="preserve">the </w:t>
      </w:r>
      <w:r w:rsidR="009F03C1">
        <w:t xml:space="preserve">basis for slicing. The request message </w:t>
      </w:r>
      <w:r w:rsidR="000270CA">
        <w:t xml:space="preserve">structure </w:t>
      </w:r>
      <w:r w:rsidR="002F29BB">
        <w:t>is</w:t>
      </w:r>
      <w:r w:rsidR="000270CA">
        <w:t xml:space="preserve"> </w:t>
      </w:r>
      <w:r w:rsidR="008D15C9">
        <w:t>shown</w:t>
      </w:r>
      <w:r w:rsidR="000270CA">
        <w:t xml:space="preserve"> </w:t>
      </w:r>
      <w:r w:rsidR="008D15C9">
        <w:t>in</w:t>
      </w:r>
      <w:r w:rsidR="000270CA">
        <w:t xml:space="preserve"> </w:t>
      </w:r>
      <w:r w:rsidR="00FC45E3">
        <w:t>Figure 6</w:t>
      </w:r>
      <w:r w:rsidR="00A25800">
        <w:t>.</w:t>
      </w:r>
    </w:p>
    <w:p w14:paraId="4E56D79C" w14:textId="40E55BBB" w:rsidR="005053A0" w:rsidRDefault="005053A0" w:rsidP="00FC45E3"/>
    <w:p w14:paraId="635FB3AA" w14:textId="4207AF9F" w:rsidR="00FC45E3" w:rsidRDefault="00FC45E3" w:rsidP="00FC45E3"/>
    <w:p w14:paraId="5B91120C" w14:textId="55864DB1" w:rsidR="00D43808" w:rsidRDefault="00D43808" w:rsidP="00CB0BE6">
      <w:pPr>
        <w:pStyle w:val="figertitle"/>
      </w:pPr>
      <w:r>
        <w:t>Figure 6, Structure of request</w:t>
      </w:r>
    </w:p>
    <w:p w14:paraId="566F2199" w14:textId="12B9C85F" w:rsidR="00E3072E" w:rsidRPr="00CD6793" w:rsidRDefault="000E2B7C" w:rsidP="00911D57">
      <w:r w:rsidRPr="000E2B7C">
        <w:rPr>
          <w:noProof/>
        </w:rPr>
        <w:drawing>
          <wp:anchor distT="0" distB="0" distL="114300" distR="114300" simplePos="0" relativeHeight="251666432" behindDoc="0" locked="0" layoutInCell="1" allowOverlap="1" wp14:anchorId="759FFF82" wp14:editId="083CE34A">
            <wp:simplePos x="0" y="0"/>
            <wp:positionH relativeFrom="margin">
              <wp:align>left</wp:align>
            </wp:positionH>
            <wp:positionV relativeFrom="paragraph">
              <wp:posOffset>906145</wp:posOffset>
            </wp:positionV>
            <wp:extent cx="5932376" cy="2294021"/>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5940686" cy="2297235"/>
                    </a:xfrm>
                    <a:prstGeom prst="rect">
                      <a:avLst/>
                    </a:prstGeom>
                  </pic:spPr>
                </pic:pic>
              </a:graphicData>
            </a:graphic>
            <wp14:sizeRelV relativeFrom="margin">
              <wp14:pctHeight>0</wp14:pctHeight>
            </wp14:sizeRelV>
          </wp:anchor>
        </w:drawing>
      </w:r>
      <w:r w:rsidR="00342ADF">
        <w:t xml:space="preserve">Then, </w:t>
      </w:r>
      <w:r w:rsidR="008D28CE">
        <w:t>API</w:t>
      </w:r>
      <w:r w:rsidR="00466DA1">
        <w:t xml:space="preserve"> “</w:t>
      </w:r>
      <w:r w:rsidR="00466DA1" w:rsidRPr="00466DA1">
        <w:t>audioCharPairsAPI</w:t>
      </w:r>
      <w:r w:rsidR="00466DA1">
        <w:t xml:space="preserve">” would </w:t>
      </w:r>
      <w:r w:rsidR="00901314">
        <w:t>take the data and pass them to method “</w:t>
      </w:r>
      <w:r w:rsidR="00CB6EA7">
        <w:t>SampleHandler.</w:t>
      </w:r>
      <w:r w:rsidR="00BE5880">
        <w:t>s</w:t>
      </w:r>
      <w:r w:rsidR="008D15C9">
        <w:t>plit</w:t>
      </w:r>
      <w:r w:rsidR="00BE5880">
        <w:t>S</w:t>
      </w:r>
      <w:r w:rsidR="00AC50A5">
        <w:t>ound” to</w:t>
      </w:r>
      <w:r w:rsidR="005E16CE">
        <w:t xml:space="preserve"> split </w:t>
      </w:r>
      <w:r w:rsidR="008D15C9">
        <w:t>into</w:t>
      </w:r>
      <w:r w:rsidR="00D01E69">
        <w:t xml:space="preserve"> </w:t>
      </w:r>
      <w:r w:rsidR="002B080E">
        <w:t xml:space="preserve">audio </w:t>
      </w:r>
      <w:r w:rsidR="00D01E69">
        <w:t xml:space="preserve">slices </w:t>
      </w:r>
      <w:r w:rsidR="002B27CA">
        <w:t xml:space="preserve">for </w:t>
      </w:r>
      <w:r w:rsidR="00033823">
        <w:t xml:space="preserve">the </w:t>
      </w:r>
      <w:r w:rsidR="002B27CA">
        <w:t>next steps later.</w:t>
      </w:r>
      <w:r w:rsidR="00167824">
        <w:t xml:space="preserve"> </w:t>
      </w:r>
      <w:r w:rsidR="003A2A7D" w:rsidRPr="003A2A7D">
        <w:t xml:space="preserve">A simple descriptive diagram of the process is as </w:t>
      </w:r>
      <w:r w:rsidR="00CD6793" w:rsidRPr="003A2A7D">
        <w:t>follows</w:t>
      </w:r>
      <w:r w:rsidR="00CD6793">
        <w:t xml:space="preserve"> (Figure 8).</w:t>
      </w:r>
    </w:p>
    <w:p w14:paraId="528E4381" w14:textId="5A31A01A" w:rsidR="00E3072E" w:rsidRDefault="00E3072E" w:rsidP="00911D57"/>
    <w:p w14:paraId="12912D8E" w14:textId="77777777" w:rsidR="00E3072E" w:rsidRDefault="00E3072E" w:rsidP="00911D57"/>
    <w:p w14:paraId="59685E41" w14:textId="77777777" w:rsidR="00E3072E" w:rsidRDefault="00E3072E" w:rsidP="00911D57"/>
    <w:p w14:paraId="332B2DBD" w14:textId="77777777" w:rsidR="00E3072E" w:rsidRDefault="00E3072E" w:rsidP="00911D57"/>
    <w:p w14:paraId="351598AC" w14:textId="77777777" w:rsidR="00E3072E" w:rsidRDefault="00E3072E" w:rsidP="00911D57"/>
    <w:p w14:paraId="3C4FAB57" w14:textId="2B05EF10" w:rsidR="00E3072E" w:rsidRDefault="00E3072E" w:rsidP="00911D57"/>
    <w:p w14:paraId="3DC5309A" w14:textId="14583918" w:rsidR="00E3072E" w:rsidRDefault="00F2799E" w:rsidP="00CB0BE6">
      <w:pPr>
        <w:pStyle w:val="figertitle"/>
      </w:pPr>
      <w:r>
        <w:t xml:space="preserve">Figure 8, </w:t>
      </w:r>
      <w:r w:rsidR="00AE3C9D">
        <w:t>Generating a</w:t>
      </w:r>
      <w:r>
        <w:t>udio slice</w:t>
      </w:r>
    </w:p>
    <w:p w14:paraId="786FD164" w14:textId="01BCA9A8" w:rsidR="005053A0" w:rsidRDefault="00771829" w:rsidP="00911D57">
      <w:r>
        <w:lastRenderedPageBreak/>
        <w:t xml:space="preserve">After that, </w:t>
      </w:r>
      <w:r w:rsidR="00EF2B78">
        <w:t xml:space="preserve">the </w:t>
      </w:r>
      <w:r>
        <w:t>method “SampleHandler.generate</w:t>
      </w:r>
      <w:r w:rsidR="00DB21F1">
        <w:t>GramFromSplitedAudio</w:t>
      </w:r>
      <w:r>
        <w:t>”</w:t>
      </w:r>
      <w:r w:rsidR="00DB21F1">
        <w:t xml:space="preserve"> would </w:t>
      </w:r>
      <w:r w:rsidR="00B73784">
        <w:t xml:space="preserve">load audio slices to </w:t>
      </w:r>
      <w:r w:rsidR="00E3072E">
        <w:t>librosa and</w:t>
      </w:r>
      <w:r w:rsidR="00B73784">
        <w:t xml:space="preserve"> find the push peak for </w:t>
      </w:r>
      <w:r w:rsidR="000C68E4">
        <w:t>them.</w:t>
      </w:r>
    </w:p>
    <w:p w14:paraId="69513930" w14:textId="6B6D2DE5" w:rsidR="00EF2B78" w:rsidRDefault="00D976AC" w:rsidP="00911D57">
      <w:r w:rsidRPr="000C0451">
        <w:rPr>
          <w:noProof/>
        </w:rPr>
        <w:drawing>
          <wp:anchor distT="0" distB="0" distL="114300" distR="114300" simplePos="0" relativeHeight="251665408" behindDoc="0" locked="0" layoutInCell="1" allowOverlap="1" wp14:anchorId="01F401D1" wp14:editId="7CA72E26">
            <wp:simplePos x="0" y="0"/>
            <wp:positionH relativeFrom="margin">
              <wp:align>center</wp:align>
            </wp:positionH>
            <wp:positionV relativeFrom="paragraph">
              <wp:posOffset>788035</wp:posOffset>
            </wp:positionV>
            <wp:extent cx="1682496" cy="1289304"/>
            <wp:effectExtent l="0" t="0" r="0" b="635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1682496" cy="1289304"/>
                    </a:xfrm>
                    <a:prstGeom prst="rect">
                      <a:avLst/>
                    </a:prstGeom>
                  </pic:spPr>
                </pic:pic>
              </a:graphicData>
            </a:graphic>
            <wp14:sizeRelH relativeFrom="margin">
              <wp14:pctWidth>0</wp14:pctWidth>
            </wp14:sizeRelH>
            <wp14:sizeRelV relativeFrom="margin">
              <wp14:pctHeight>0</wp14:pctHeight>
            </wp14:sizeRelV>
          </wp:anchor>
        </w:drawing>
      </w:r>
      <w:r w:rsidR="000C68E4">
        <w:t xml:space="preserve">According to </w:t>
      </w:r>
      <w:r w:rsidR="006B04B2">
        <w:t>“</w:t>
      </w:r>
      <w:r w:rsidR="006B04B2">
        <w:rPr>
          <w:i/>
          <w:iCs/>
        </w:rPr>
        <w:t xml:space="preserve">keyboard Acoustic Emanations </w:t>
      </w:r>
      <w:r w:rsidR="00101FED">
        <w:rPr>
          <w:i/>
          <w:iCs/>
        </w:rPr>
        <w:t>Revisited”</w:t>
      </w:r>
      <w:r w:rsidR="00101FED">
        <w:t xml:space="preserve"> (</w:t>
      </w:r>
      <w:r w:rsidR="00D248D7">
        <w:t xml:space="preserve">Zhuang, L., 2009), </w:t>
      </w:r>
      <w:r w:rsidR="00B01AAE">
        <w:t xml:space="preserve">a key tapping sound should </w:t>
      </w:r>
      <w:r w:rsidR="000C0451">
        <w:t>contain</w:t>
      </w:r>
      <w:r w:rsidR="00B01AAE">
        <w:t xml:space="preserve"> two peaks</w:t>
      </w:r>
      <w:r>
        <w:t xml:space="preserve"> (Push Peak is </w:t>
      </w:r>
      <w:r w:rsidR="00D33E09">
        <w:t>significantly</w:t>
      </w:r>
      <w:r>
        <w:t xml:space="preserve"> </w:t>
      </w:r>
      <w:r w:rsidR="00D33E09">
        <w:t>larger</w:t>
      </w:r>
      <w:r>
        <w:t xml:space="preserve"> than Release Peak)</w:t>
      </w:r>
      <w:r w:rsidR="00B01AAE">
        <w:t xml:space="preserve"> </w:t>
      </w:r>
      <w:r w:rsidR="00EF2B78">
        <w:t xml:space="preserve">as Figure </w:t>
      </w:r>
      <w:r w:rsidR="00CD6793">
        <w:t>8</w:t>
      </w:r>
      <w:r w:rsidR="00EF2B78">
        <w:t xml:space="preserve"> </w:t>
      </w:r>
      <w:r w:rsidR="000C0451">
        <w:t>shows</w:t>
      </w:r>
      <w:r w:rsidR="00EF2B78">
        <w:t>.</w:t>
      </w:r>
    </w:p>
    <w:p w14:paraId="4872D459" w14:textId="63CFEFFE" w:rsidR="000C68E4" w:rsidRDefault="00D248D7" w:rsidP="00911D57">
      <w:r>
        <w:t xml:space="preserve">  </w:t>
      </w:r>
    </w:p>
    <w:p w14:paraId="2B3BD5ED" w14:textId="77777777" w:rsidR="00D976AC" w:rsidRDefault="00D976AC" w:rsidP="00911D57"/>
    <w:p w14:paraId="4FC49550" w14:textId="77777777" w:rsidR="000C0451" w:rsidRDefault="000C0451" w:rsidP="000C0451">
      <w:pPr>
        <w:pStyle w:val="figertitle"/>
      </w:pPr>
    </w:p>
    <w:p w14:paraId="45A76D69" w14:textId="4AEE312B" w:rsidR="000C0451" w:rsidRDefault="00BF6B58" w:rsidP="000C0451">
      <w:pPr>
        <w:pStyle w:val="figertitle"/>
      </w:pPr>
      <w:r>
        <w:t xml:space="preserve">Figure </w:t>
      </w:r>
      <w:r w:rsidR="00CD6793">
        <w:t>8</w:t>
      </w:r>
      <w:r>
        <w:t xml:space="preserve">, </w:t>
      </w:r>
      <w:r w:rsidR="00E93BC3">
        <w:t>quoted from “</w:t>
      </w:r>
      <w:r w:rsidR="00E93BC3">
        <w:rPr>
          <w:i/>
          <w:iCs/>
        </w:rPr>
        <w:t xml:space="preserve">keyboard Acoustic Emanations </w:t>
      </w:r>
      <w:r w:rsidR="00D976AC">
        <w:rPr>
          <w:i/>
          <w:iCs/>
        </w:rPr>
        <w:t>Revisited”</w:t>
      </w:r>
    </w:p>
    <w:p w14:paraId="6F3430C9" w14:textId="15BC6832" w:rsidR="00B51C85" w:rsidRDefault="000129DF" w:rsidP="00B51C85">
      <w:pPr>
        <w:rPr>
          <w:noProof/>
        </w:rPr>
      </w:pPr>
      <w:r>
        <w:t xml:space="preserve">Zhuang also claims that </w:t>
      </w:r>
      <w:r w:rsidR="00A62609">
        <w:t xml:space="preserve">typically every tapping sample would last </w:t>
      </w:r>
      <w:r w:rsidR="002D419D">
        <w:t xml:space="preserve">about </w:t>
      </w:r>
      <w:r w:rsidR="00305313">
        <w:t>one hundred</w:t>
      </w:r>
      <w:r w:rsidR="002D419D">
        <w:t xml:space="preserve"> milliseconds and the gap between </w:t>
      </w:r>
      <w:r w:rsidR="00937486">
        <w:t xml:space="preserve">tapings </w:t>
      </w:r>
      <w:r w:rsidR="00033823">
        <w:t xml:space="preserve">is </w:t>
      </w:r>
      <w:r w:rsidR="00937486">
        <w:t xml:space="preserve">always larger than </w:t>
      </w:r>
      <w:r w:rsidR="00305313">
        <w:t>one hundred</w:t>
      </w:r>
      <w:r w:rsidR="00937486">
        <w:t xml:space="preserve"> milliseconds.</w:t>
      </w:r>
      <w:r w:rsidR="00B51C85">
        <w:t xml:space="preserve"> </w:t>
      </w:r>
      <w:r w:rsidR="00EA3A0F">
        <w:t xml:space="preserve">Thus, </w:t>
      </w:r>
      <w:r w:rsidR="00033823">
        <w:t>to</w:t>
      </w:r>
      <w:r w:rsidR="00EA3A0F">
        <w:t xml:space="preserve"> </w:t>
      </w:r>
      <w:r w:rsidR="00BF101E">
        <w:t>align the samples by</w:t>
      </w:r>
      <w:r w:rsidR="00F8172E">
        <w:t xml:space="preserve"> Push Peak on</w:t>
      </w:r>
      <w:r w:rsidR="00BF101E">
        <w:t xml:space="preserve"> </w:t>
      </w:r>
      <w:r w:rsidR="008B3918">
        <w:t xml:space="preserve">the </w:t>
      </w:r>
      <w:r w:rsidR="00BF101E">
        <w:t>time axis,</w:t>
      </w:r>
      <w:r w:rsidR="00D976AC">
        <w:t xml:space="preserve"> it is necessary to find the peak with </w:t>
      </w:r>
      <w:r w:rsidR="008B3918">
        <w:t xml:space="preserve">the </w:t>
      </w:r>
      <w:r w:rsidR="00D976AC">
        <w:t xml:space="preserve">largest </w:t>
      </w:r>
      <w:r w:rsidR="00605DC8" w:rsidRPr="00605DC8">
        <w:t>amplitude</w:t>
      </w:r>
      <w:r w:rsidR="00B30E50">
        <w:t xml:space="preserve"> and </w:t>
      </w:r>
      <w:r w:rsidR="0077094F">
        <w:t>take the</w:t>
      </w:r>
      <w:r w:rsidR="002C401E">
        <w:t xml:space="preserve"> middle</w:t>
      </w:r>
      <w:r w:rsidR="001B45BC">
        <w:t xml:space="preserve"> </w:t>
      </w:r>
      <w:r w:rsidR="00305313">
        <w:t>one hundred</w:t>
      </w:r>
      <w:r w:rsidR="0077094F">
        <w:t xml:space="preserve"> millisecond</w:t>
      </w:r>
      <w:r w:rsidR="002C401E">
        <w:t>s</w:t>
      </w:r>
      <w:r w:rsidR="00605DC8">
        <w:t>.</w:t>
      </w:r>
      <w:r w:rsidR="002C401E">
        <w:t xml:space="preserve"> </w:t>
      </w:r>
      <w:r w:rsidR="00C87800">
        <w:t>While</w:t>
      </w:r>
      <w:r w:rsidR="00E10894">
        <w:t xml:space="preserve"> we observed about </w:t>
      </w:r>
      <w:r w:rsidR="00305313">
        <w:t>five hundred</w:t>
      </w:r>
      <w:r w:rsidR="00E10894">
        <w:t xml:space="preserve"> </w:t>
      </w:r>
      <w:r w:rsidR="000C4A8F">
        <w:t>samples,</w:t>
      </w:r>
      <w:r w:rsidR="00E10894">
        <w:t xml:space="preserve"> </w:t>
      </w:r>
      <w:r w:rsidR="003B201D">
        <w:t xml:space="preserve">we decided to take </w:t>
      </w:r>
      <w:r w:rsidR="00305313">
        <w:t>seventy-five</w:t>
      </w:r>
      <w:r w:rsidR="003B201D">
        <w:t xml:space="preserve"> milliseconds </w:t>
      </w:r>
      <w:r w:rsidR="00C87800">
        <w:t xml:space="preserve">before the Push Peak and </w:t>
      </w:r>
      <w:r w:rsidR="00305313">
        <w:t>one hundred</w:t>
      </w:r>
      <w:r w:rsidR="00C87800">
        <w:t xml:space="preserve"> after</w:t>
      </w:r>
      <w:r w:rsidR="00F61E24">
        <w:t xml:space="preserve"> (</w:t>
      </w:r>
      <w:r w:rsidR="008B3918">
        <w:t>shown</w:t>
      </w:r>
      <w:r w:rsidR="00F61E24">
        <w:t xml:space="preserve"> </w:t>
      </w:r>
      <w:r w:rsidR="008B3918">
        <w:t>in</w:t>
      </w:r>
      <w:r w:rsidR="00F61E24">
        <w:t xml:space="preserve"> Figure 9)</w:t>
      </w:r>
      <w:r w:rsidR="00C87800">
        <w:t>.</w:t>
      </w:r>
      <w:r w:rsidR="000C4A8F">
        <w:t xml:space="preserve"> I</w:t>
      </w:r>
      <w:r w:rsidR="004C2105">
        <w:t xml:space="preserve">t helps us to capture a complete </w:t>
      </w:r>
      <w:r w:rsidR="004714FA">
        <w:t xml:space="preserve">wave without </w:t>
      </w:r>
      <w:r w:rsidR="004714FA" w:rsidRPr="004714FA">
        <w:t xml:space="preserve">irrelevant </w:t>
      </w:r>
      <w:r w:rsidR="008B3918">
        <w:t>items</w:t>
      </w:r>
      <w:r w:rsidR="004714FA">
        <w:t>.</w:t>
      </w:r>
      <w:r w:rsidR="002138F4">
        <w:t xml:space="preserve"> </w:t>
      </w:r>
    </w:p>
    <w:p w14:paraId="305C44A0" w14:textId="42B24A5F" w:rsidR="00441EDE" w:rsidRDefault="00450649" w:rsidP="00B51C85">
      <w:pPr>
        <w:rPr>
          <w:noProof/>
        </w:rPr>
      </w:pPr>
      <w:r w:rsidRPr="00441EDE">
        <w:rPr>
          <w:noProof/>
        </w:rPr>
        <w:drawing>
          <wp:anchor distT="0" distB="0" distL="114300" distR="114300" simplePos="0" relativeHeight="251667456" behindDoc="0" locked="0" layoutInCell="1" allowOverlap="1" wp14:anchorId="337FD3C5" wp14:editId="0187BA40">
            <wp:simplePos x="0" y="0"/>
            <wp:positionH relativeFrom="margin">
              <wp:align>center</wp:align>
            </wp:positionH>
            <wp:positionV relativeFrom="paragraph">
              <wp:posOffset>19050</wp:posOffset>
            </wp:positionV>
            <wp:extent cx="5390217" cy="1787525"/>
            <wp:effectExtent l="0" t="0" r="1270" b="3175"/>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8"/>
                    <a:stretch>
                      <a:fillRect/>
                    </a:stretch>
                  </pic:blipFill>
                  <pic:spPr>
                    <a:xfrm>
                      <a:off x="0" y="0"/>
                      <a:ext cx="5390217" cy="1787525"/>
                    </a:xfrm>
                    <a:prstGeom prst="rect">
                      <a:avLst/>
                    </a:prstGeom>
                  </pic:spPr>
                </pic:pic>
              </a:graphicData>
            </a:graphic>
            <wp14:sizeRelH relativeFrom="margin">
              <wp14:pctWidth>0</wp14:pctWidth>
            </wp14:sizeRelH>
            <wp14:sizeRelV relativeFrom="margin">
              <wp14:pctHeight>0</wp14:pctHeight>
            </wp14:sizeRelV>
          </wp:anchor>
        </w:drawing>
      </w:r>
    </w:p>
    <w:p w14:paraId="6E456ACE" w14:textId="77777777" w:rsidR="00441EDE" w:rsidRDefault="00441EDE" w:rsidP="00B51C85">
      <w:pPr>
        <w:rPr>
          <w:noProof/>
        </w:rPr>
      </w:pPr>
    </w:p>
    <w:p w14:paraId="66F478AD" w14:textId="77777777" w:rsidR="00441EDE" w:rsidRDefault="00441EDE" w:rsidP="00B51C85">
      <w:pPr>
        <w:rPr>
          <w:noProof/>
        </w:rPr>
      </w:pPr>
    </w:p>
    <w:p w14:paraId="19E555A8" w14:textId="77777777" w:rsidR="00441EDE" w:rsidRDefault="00441EDE" w:rsidP="00B51C85">
      <w:pPr>
        <w:rPr>
          <w:noProof/>
        </w:rPr>
      </w:pPr>
    </w:p>
    <w:p w14:paraId="78E42839" w14:textId="77777777" w:rsidR="00441EDE" w:rsidRDefault="00441EDE" w:rsidP="00B51C85">
      <w:pPr>
        <w:rPr>
          <w:noProof/>
        </w:rPr>
      </w:pPr>
    </w:p>
    <w:p w14:paraId="59A8C0B3" w14:textId="3A02CF63" w:rsidR="00441EDE" w:rsidRDefault="003977DA" w:rsidP="003977DA">
      <w:pPr>
        <w:pStyle w:val="figertitle"/>
      </w:pPr>
      <w:r>
        <w:t>Figure 9, Align push peak</w:t>
      </w:r>
    </w:p>
    <w:p w14:paraId="5FA15FA9" w14:textId="7ABFCCF3" w:rsidR="009F5D16" w:rsidRDefault="00850AEA" w:rsidP="009F5D16">
      <w:r>
        <w:t>Key code</w:t>
      </w:r>
      <w:r w:rsidR="001503C4">
        <w:t xml:space="preserve"> is shown as code block</w:t>
      </w:r>
      <w:r w:rsidR="00C14989">
        <w:t xml:space="preserve"> 5,</w:t>
      </w:r>
    </w:p>
    <w:tbl>
      <w:tblPr>
        <w:tblStyle w:val="TableGrid"/>
        <w:tblpPr w:leftFromText="180" w:rightFromText="180" w:vertAnchor="text" w:horzAnchor="margin" w:tblpY="449"/>
        <w:tblW w:w="0" w:type="auto"/>
        <w:tblLook w:val="04A0" w:firstRow="1" w:lastRow="0" w:firstColumn="1" w:lastColumn="0" w:noHBand="0" w:noVBand="1"/>
      </w:tblPr>
      <w:tblGrid>
        <w:gridCol w:w="9350"/>
      </w:tblGrid>
      <w:tr w:rsidR="002217DC" w14:paraId="3A3A61E1" w14:textId="77777777" w:rsidTr="002217DC">
        <w:tc>
          <w:tcPr>
            <w:tcW w:w="9350" w:type="dxa"/>
          </w:tcPr>
          <w:p w14:paraId="2EEC4C5D" w14:textId="3E198DCB" w:rsidR="002217DC" w:rsidRPr="00AE2776" w:rsidRDefault="002217DC" w:rsidP="00221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color w:val="080808"/>
                <w:sz w:val="20"/>
                <w:szCs w:val="20"/>
                <w:lang w:eastAsia="zh-CN"/>
              </w:rPr>
            </w:pPr>
            <w:r w:rsidRPr="00AE2776">
              <w:rPr>
                <w:rFonts w:ascii="Courier New" w:eastAsia="Times New Roman" w:hAnsi="Courier New" w:cs="Courier New"/>
                <w:color w:val="080808"/>
                <w:sz w:val="18"/>
                <w:szCs w:val="18"/>
                <w:lang w:eastAsia="zh-CN"/>
              </w:rPr>
              <w:t>y=ys[</w:t>
            </w:r>
            <w:r w:rsidRPr="00AE2776">
              <w:rPr>
                <w:rFonts w:ascii="Courier New" w:eastAsia="Times New Roman" w:hAnsi="Courier New" w:cs="Courier New"/>
                <w:color w:val="000080"/>
                <w:sz w:val="18"/>
                <w:szCs w:val="18"/>
                <w:lang w:eastAsia="zh-CN"/>
              </w:rPr>
              <w:t>int</w:t>
            </w:r>
            <w:r w:rsidRPr="00AE2776">
              <w:rPr>
                <w:rFonts w:ascii="Courier New" w:eastAsia="Times New Roman" w:hAnsi="Courier New" w:cs="Courier New"/>
                <w:color w:val="080808"/>
                <w:sz w:val="18"/>
                <w:szCs w:val="18"/>
                <w:lang w:eastAsia="zh-CN"/>
              </w:rPr>
              <w:t>(maxStart)-</w:t>
            </w:r>
            <w:r w:rsidRPr="00AE2776">
              <w:rPr>
                <w:rFonts w:ascii="Courier New" w:eastAsia="Times New Roman" w:hAnsi="Courier New" w:cs="Courier New"/>
                <w:color w:val="000080"/>
                <w:sz w:val="18"/>
                <w:szCs w:val="18"/>
                <w:lang w:eastAsia="zh-CN"/>
              </w:rPr>
              <w:t>int</w:t>
            </w:r>
            <w:r w:rsidRPr="00AE2776">
              <w:rPr>
                <w:rFonts w:ascii="Courier New" w:eastAsia="Times New Roman" w:hAnsi="Courier New" w:cs="Courier New"/>
                <w:color w:val="080808"/>
                <w:sz w:val="18"/>
                <w:szCs w:val="18"/>
                <w:lang w:eastAsia="zh-CN"/>
              </w:rPr>
              <w:t>(miliSecondLength*</w:t>
            </w:r>
            <w:r w:rsidRPr="00AE2776">
              <w:rPr>
                <w:rFonts w:ascii="Courier New" w:eastAsia="Times New Roman" w:hAnsi="Courier New" w:cs="Courier New"/>
                <w:color w:val="1750EB"/>
                <w:sz w:val="18"/>
                <w:szCs w:val="18"/>
                <w:lang w:eastAsia="zh-CN"/>
              </w:rPr>
              <w:t>75</w:t>
            </w:r>
            <w:r w:rsidRPr="00AE2776">
              <w:rPr>
                <w:rFonts w:ascii="Courier New" w:eastAsia="Times New Roman" w:hAnsi="Courier New" w:cs="Courier New"/>
                <w:color w:val="080808"/>
                <w:sz w:val="18"/>
                <w:szCs w:val="18"/>
                <w:lang w:eastAsia="zh-CN"/>
              </w:rPr>
              <w:t>):</w:t>
            </w:r>
            <w:r w:rsidRPr="00AE2776">
              <w:rPr>
                <w:rFonts w:ascii="Courier New" w:eastAsia="Times New Roman" w:hAnsi="Courier New" w:cs="Courier New"/>
                <w:color w:val="000080"/>
                <w:sz w:val="18"/>
                <w:szCs w:val="18"/>
                <w:lang w:eastAsia="zh-CN"/>
              </w:rPr>
              <w:t>int</w:t>
            </w:r>
            <w:r w:rsidRPr="00AE2776">
              <w:rPr>
                <w:rFonts w:ascii="Courier New" w:eastAsia="Times New Roman" w:hAnsi="Courier New" w:cs="Courier New"/>
                <w:color w:val="080808"/>
                <w:sz w:val="18"/>
                <w:szCs w:val="18"/>
                <w:lang w:eastAsia="zh-CN"/>
              </w:rPr>
              <w:t>(maxStart)+</w:t>
            </w:r>
            <w:r w:rsidRPr="00AE2776">
              <w:rPr>
                <w:rFonts w:ascii="Courier New" w:eastAsia="Times New Roman" w:hAnsi="Courier New" w:cs="Courier New"/>
                <w:color w:val="000080"/>
                <w:sz w:val="18"/>
                <w:szCs w:val="18"/>
                <w:lang w:eastAsia="zh-CN"/>
              </w:rPr>
              <w:t>int</w:t>
            </w:r>
            <w:r w:rsidRPr="00AE2776">
              <w:rPr>
                <w:rFonts w:ascii="Courier New" w:eastAsia="Times New Roman" w:hAnsi="Courier New" w:cs="Courier New"/>
                <w:color w:val="080808"/>
                <w:sz w:val="18"/>
                <w:szCs w:val="18"/>
                <w:lang w:eastAsia="zh-CN"/>
              </w:rPr>
              <w:t>(miliSecondLength*</w:t>
            </w:r>
            <w:r w:rsidRPr="00AE2776">
              <w:rPr>
                <w:rFonts w:ascii="Courier New" w:eastAsia="Times New Roman" w:hAnsi="Courier New" w:cs="Courier New"/>
                <w:color w:val="1750EB"/>
                <w:sz w:val="18"/>
                <w:szCs w:val="18"/>
                <w:lang w:eastAsia="zh-CN"/>
              </w:rPr>
              <w:t>100</w:t>
            </w:r>
            <w:r w:rsidRPr="00AE2776">
              <w:rPr>
                <w:rFonts w:ascii="Courier New" w:eastAsia="Times New Roman" w:hAnsi="Courier New" w:cs="Courier New"/>
                <w:color w:val="080808"/>
                <w:sz w:val="18"/>
                <w:szCs w:val="18"/>
                <w:lang w:eastAsia="zh-CN"/>
              </w:rPr>
              <w:t>)]</w:t>
            </w:r>
          </w:p>
        </w:tc>
      </w:tr>
    </w:tbl>
    <w:p w14:paraId="7704CC43" w14:textId="06B16E27" w:rsidR="00450649" w:rsidRDefault="00450649" w:rsidP="00C75A55">
      <w:pPr>
        <w:pStyle w:val="excelTiltle"/>
        <w:spacing w:before="120"/>
      </w:pPr>
      <w:r>
        <w:t>Code block 5</w:t>
      </w:r>
      <w:r w:rsidR="00442146">
        <w:t xml:space="preserve">, </w:t>
      </w:r>
      <w:r w:rsidR="00227177">
        <w:t xml:space="preserve">the </w:t>
      </w:r>
      <w:r w:rsidR="00442146">
        <w:t xml:space="preserve">key code of </w:t>
      </w:r>
      <w:r w:rsidR="00107959">
        <w:t>aligning</w:t>
      </w:r>
      <w:r w:rsidR="00442146">
        <w:t xml:space="preserve"> push peak</w:t>
      </w:r>
    </w:p>
    <w:p w14:paraId="02E807A4" w14:textId="79BF2EAD" w:rsidR="002217DC" w:rsidRDefault="002217DC" w:rsidP="00107959">
      <w:pPr>
        <w:pStyle w:val="Heading1"/>
      </w:pPr>
      <w:r>
        <w:lastRenderedPageBreak/>
        <w:t>Noise Filter &amp; Keylogging ML model</w:t>
      </w:r>
    </w:p>
    <w:p w14:paraId="4D387E0E" w14:textId="32EE00ED" w:rsidR="00107959" w:rsidRDefault="00577148" w:rsidP="00107959">
      <w:r>
        <w:t xml:space="preserve">In the last step, audios have been </w:t>
      </w:r>
      <w:r w:rsidR="00D968F3">
        <w:t xml:space="preserve">converted to </w:t>
      </w:r>
      <w:r w:rsidR="003E6827">
        <w:t xml:space="preserve">figures. So, the acoustic problem now </w:t>
      </w:r>
      <w:r w:rsidR="00227177">
        <w:t>becomes</w:t>
      </w:r>
      <w:r w:rsidR="00773B2E">
        <w:t xml:space="preserve"> </w:t>
      </w:r>
      <w:r w:rsidR="00227177">
        <w:t xml:space="preserve">a </w:t>
      </w:r>
      <w:r w:rsidR="006204AB">
        <w:t xml:space="preserve">vision problem. Both noise filter and keylogging prediction </w:t>
      </w:r>
      <w:r w:rsidR="002E3FF5">
        <w:t xml:space="preserve">are trying to classify the graphs. Thus, </w:t>
      </w:r>
      <w:r w:rsidR="007F006D" w:rsidRPr="007F006D">
        <w:t xml:space="preserve">Convolutional Neural </w:t>
      </w:r>
      <w:r w:rsidR="00FB0DA4" w:rsidRPr="007F006D">
        <w:t>Network</w:t>
      </w:r>
      <w:r w:rsidR="00FB0DA4">
        <w:t xml:space="preserve"> (</w:t>
      </w:r>
      <w:r w:rsidR="007F006D">
        <w:t xml:space="preserve">CNN) might be </w:t>
      </w:r>
      <w:r w:rsidR="00102F36">
        <w:t>a desirable choice</w:t>
      </w:r>
      <w:r w:rsidR="00734D5F">
        <w:t xml:space="preserve">. </w:t>
      </w:r>
    </w:p>
    <w:p w14:paraId="70F1F978" w14:textId="1175DB2C" w:rsidR="00734D5F" w:rsidRDefault="004E3B98" w:rsidP="004E3B98">
      <w:r>
        <w:t xml:space="preserve">The noise filter is </w:t>
      </w:r>
      <w:r w:rsidR="00227177">
        <w:t xml:space="preserve">a </w:t>
      </w:r>
      <w:r>
        <w:t>binary classi</w:t>
      </w:r>
      <w:r w:rsidR="00EF7A89">
        <w:t>fier (labeled as “is noise” or “not noise”)</w:t>
      </w:r>
      <w:r w:rsidR="00CF3EE5">
        <w:t xml:space="preserve"> so the</w:t>
      </w:r>
      <w:r w:rsidR="00FB44BA">
        <w:t xml:space="preserve"> structure of CNN could stay simple</w:t>
      </w:r>
      <w:r w:rsidR="005C6CAC">
        <w:t xml:space="preserve">. While the </w:t>
      </w:r>
      <w:r w:rsidR="00B52F35">
        <w:t xml:space="preserve">keylogging </w:t>
      </w:r>
      <w:r w:rsidR="00324388">
        <w:t xml:space="preserve">ML model might </w:t>
      </w:r>
      <w:r w:rsidR="00CF3EE5">
        <w:t>contain twenty</w:t>
      </w:r>
      <w:r w:rsidR="00324388">
        <w:t>-six labels at most</w:t>
      </w:r>
      <w:r w:rsidR="003A3023">
        <w:t xml:space="preserve"> the neural network </w:t>
      </w:r>
      <w:r w:rsidR="00320C59">
        <w:t>should be more complex</w:t>
      </w:r>
      <w:r w:rsidR="00324388">
        <w:t>.</w:t>
      </w:r>
      <w:r w:rsidR="003E06F5">
        <w:t xml:space="preserve"> </w:t>
      </w:r>
    </w:p>
    <w:p w14:paraId="3EF58C4E" w14:textId="0DCEE9DA" w:rsidR="004C3692" w:rsidRDefault="006953A2" w:rsidP="004C3692">
      <w:pPr>
        <w:pStyle w:val="Heading2"/>
      </w:pPr>
      <w:r>
        <w:t xml:space="preserve">CNN Structure </w:t>
      </w:r>
      <w:r w:rsidR="004E450C">
        <w:t>E</w:t>
      </w:r>
      <w:r w:rsidR="004E450C" w:rsidRPr="004E450C">
        <w:t>xperiment</w:t>
      </w:r>
    </w:p>
    <w:p w14:paraId="649F0D63" w14:textId="4ABCBE19" w:rsidR="000F4118" w:rsidRDefault="000F4118" w:rsidP="000F4118">
      <w:r>
        <w:t xml:space="preserve">For </w:t>
      </w:r>
      <w:r w:rsidR="004130D1">
        <w:t xml:space="preserve">the </w:t>
      </w:r>
      <w:r w:rsidR="009C1F63">
        <w:t xml:space="preserve">noise filter, the first try </w:t>
      </w:r>
      <w:r w:rsidR="008F5A35">
        <w:t xml:space="preserve">reaches average accuracy </w:t>
      </w:r>
      <w:r w:rsidR="00841DA9">
        <w:t>of 99.35483870967742</w:t>
      </w:r>
      <w:r w:rsidR="00320339">
        <w:t>% in 5 folds cross-validation on the dataset.</w:t>
      </w:r>
      <w:r w:rsidR="00841DA9">
        <w:t xml:space="preserve"> </w:t>
      </w:r>
      <w:r w:rsidR="007A1D83">
        <w:t xml:space="preserve">The structure shows </w:t>
      </w:r>
      <w:r w:rsidR="00F43C91">
        <w:t>in</w:t>
      </w:r>
      <w:r w:rsidR="007A1D83">
        <w:t xml:space="preserve"> Figure 10.</w:t>
      </w:r>
    </w:p>
    <w:p w14:paraId="4DEBAE83" w14:textId="718F1A1C" w:rsidR="005A1FD9" w:rsidRDefault="005A1FD9" w:rsidP="000F4118">
      <w:r w:rsidRPr="005A1FD9">
        <w:rPr>
          <w:noProof/>
        </w:rPr>
        <w:drawing>
          <wp:anchor distT="0" distB="0" distL="114300" distR="114300" simplePos="0" relativeHeight="251668480" behindDoc="0" locked="0" layoutInCell="1" allowOverlap="1" wp14:anchorId="2887F16F" wp14:editId="19E9A0A1">
            <wp:simplePos x="0" y="0"/>
            <wp:positionH relativeFrom="margin">
              <wp:align>right</wp:align>
            </wp:positionH>
            <wp:positionV relativeFrom="paragraph">
              <wp:posOffset>4288</wp:posOffset>
            </wp:positionV>
            <wp:extent cx="5938102" cy="2057400"/>
            <wp:effectExtent l="0" t="0" r="5715" b="0"/>
            <wp:wrapNone/>
            <wp:docPr id="12" name="Picture 1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29"/>
                    <a:stretch>
                      <a:fillRect/>
                    </a:stretch>
                  </pic:blipFill>
                  <pic:spPr>
                    <a:xfrm>
                      <a:off x="0" y="0"/>
                      <a:ext cx="5938102" cy="2057400"/>
                    </a:xfrm>
                    <a:prstGeom prst="rect">
                      <a:avLst/>
                    </a:prstGeom>
                  </pic:spPr>
                </pic:pic>
              </a:graphicData>
            </a:graphic>
            <wp14:sizeRelV relativeFrom="margin">
              <wp14:pctHeight>0</wp14:pctHeight>
            </wp14:sizeRelV>
          </wp:anchor>
        </w:drawing>
      </w:r>
    </w:p>
    <w:p w14:paraId="3C818B72" w14:textId="06547813" w:rsidR="006942B7" w:rsidRDefault="006942B7" w:rsidP="000F4118"/>
    <w:p w14:paraId="2683AD97" w14:textId="77777777" w:rsidR="005A1FD9" w:rsidRDefault="005A1FD9" w:rsidP="000F4118"/>
    <w:p w14:paraId="75D94347" w14:textId="77777777" w:rsidR="005A1FD9" w:rsidRDefault="005A1FD9" w:rsidP="000F4118"/>
    <w:p w14:paraId="466734A1" w14:textId="77777777" w:rsidR="005A1FD9" w:rsidRDefault="005A1FD9" w:rsidP="000F4118"/>
    <w:p w14:paraId="7ABC4CDF" w14:textId="6B0C5CE8" w:rsidR="005A1FD9" w:rsidRDefault="005A1FD9" w:rsidP="005A1FD9">
      <w:pPr>
        <w:pStyle w:val="figertitle"/>
      </w:pPr>
      <w:r>
        <w:t>F</w:t>
      </w:r>
      <w:r w:rsidR="001C03D2">
        <w:t>igure 10, Structure of noise filter</w:t>
      </w:r>
    </w:p>
    <w:p w14:paraId="612F4DDE" w14:textId="46EEEF69" w:rsidR="001C03D2" w:rsidRDefault="0034363A" w:rsidP="001C03D2">
      <w:r w:rsidRPr="0034363A">
        <w:rPr>
          <w:noProof/>
        </w:rPr>
        <w:drawing>
          <wp:anchor distT="0" distB="0" distL="114300" distR="114300" simplePos="0" relativeHeight="251669504" behindDoc="0" locked="0" layoutInCell="1" allowOverlap="1" wp14:anchorId="4977AE73" wp14:editId="58CF377A">
            <wp:simplePos x="0" y="0"/>
            <wp:positionH relativeFrom="margin">
              <wp:align>left</wp:align>
            </wp:positionH>
            <wp:positionV relativeFrom="paragraph">
              <wp:posOffset>927046</wp:posOffset>
            </wp:positionV>
            <wp:extent cx="5954205" cy="1320084"/>
            <wp:effectExtent l="0" t="0" r="0"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30"/>
                    <a:srcRect b="7441"/>
                    <a:stretch/>
                  </pic:blipFill>
                  <pic:spPr bwMode="auto">
                    <a:xfrm>
                      <a:off x="0" y="0"/>
                      <a:ext cx="5955265" cy="13203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113A">
        <w:t xml:space="preserve">The noise filter was trained with </w:t>
      </w:r>
      <w:r w:rsidR="00F43C91">
        <w:t xml:space="preserve">a </w:t>
      </w:r>
      <w:r w:rsidR="001F113A">
        <w:t xml:space="preserve">learning rate of 0.001 and </w:t>
      </w:r>
      <w:r w:rsidR="00F43C91">
        <w:t xml:space="preserve">a </w:t>
      </w:r>
      <w:r w:rsidR="007B3E93">
        <w:t>penalization value of 0.1.</w:t>
      </w:r>
      <w:r w:rsidR="00451081">
        <w:t xml:space="preserve"> The target sample </w:t>
      </w:r>
      <w:r w:rsidR="00C17DE8">
        <w:t xml:space="preserve">was </w:t>
      </w:r>
      <w:r w:rsidR="00451081">
        <w:t xml:space="preserve">collected from </w:t>
      </w:r>
      <w:r w:rsidR="00C17DE8">
        <w:t>keystrokes</w:t>
      </w:r>
      <w:r w:rsidR="001150E2">
        <w:t xml:space="preserve"> </w:t>
      </w:r>
      <w:r w:rsidR="000E3F1D">
        <w:t xml:space="preserve">by </w:t>
      </w:r>
      <w:r w:rsidR="00C17DE8">
        <w:t xml:space="preserve">the </w:t>
      </w:r>
      <w:r w:rsidR="000E3F1D">
        <w:t xml:space="preserve">same person using </w:t>
      </w:r>
      <w:r w:rsidR="00C17DE8">
        <w:t xml:space="preserve">the </w:t>
      </w:r>
      <w:r w:rsidR="000E3F1D">
        <w:t xml:space="preserve">same keyboard in </w:t>
      </w:r>
      <w:r w:rsidR="00F43C91">
        <w:t>a quiet environment.</w:t>
      </w:r>
      <w:r w:rsidR="001E05F1">
        <w:t xml:space="preserve"> More information shows in Figure 11.</w:t>
      </w:r>
    </w:p>
    <w:p w14:paraId="21277D31" w14:textId="2C679242" w:rsidR="00E258EC" w:rsidRDefault="00E258EC" w:rsidP="001C03D2"/>
    <w:p w14:paraId="55AE2190" w14:textId="77777777" w:rsidR="00E258EC" w:rsidRDefault="00E258EC" w:rsidP="001C03D2"/>
    <w:p w14:paraId="65FA8C4D" w14:textId="67ABDA9F" w:rsidR="00E258EC" w:rsidRDefault="00E258EC" w:rsidP="00E258EC">
      <w:pPr>
        <w:pStyle w:val="figertitle"/>
        <w:jc w:val="left"/>
      </w:pPr>
    </w:p>
    <w:p w14:paraId="747D2A1A" w14:textId="77777777" w:rsidR="00E258EC" w:rsidRDefault="00E258EC" w:rsidP="00E258EC">
      <w:pPr>
        <w:pStyle w:val="figertitle"/>
        <w:jc w:val="left"/>
      </w:pPr>
    </w:p>
    <w:p w14:paraId="034E1BD9" w14:textId="7CF86034" w:rsidR="00E258EC" w:rsidRPr="00657596" w:rsidRDefault="00657596" w:rsidP="00657596">
      <w:pPr>
        <w:pStyle w:val="figertitle"/>
      </w:pPr>
      <w:r>
        <w:t xml:space="preserve">Figure 11, details </w:t>
      </w:r>
      <w:r w:rsidR="00131034">
        <w:t>of</w:t>
      </w:r>
      <w:r>
        <w:t xml:space="preserve"> noise filter dataset</w:t>
      </w:r>
    </w:p>
    <w:p w14:paraId="420D2C24" w14:textId="2FA8AB84" w:rsidR="001E05F1" w:rsidRDefault="002F6AC9" w:rsidP="001C03D2">
      <w:r>
        <w:lastRenderedPageBreak/>
        <w:t xml:space="preserve">The keylogging ML model </w:t>
      </w:r>
      <w:r w:rsidR="00E3324B">
        <w:t xml:space="preserve">contains much more labels than the noise </w:t>
      </w:r>
      <w:r w:rsidR="00502FC3">
        <w:t>filter,</w:t>
      </w:r>
      <w:r w:rsidR="001D04EE">
        <w:t xml:space="preserve"> so it </w:t>
      </w:r>
      <w:r w:rsidR="00C22F96">
        <w:t>needs</w:t>
      </w:r>
      <w:r w:rsidR="001D04EE">
        <w:t xml:space="preserve"> to explore </w:t>
      </w:r>
      <w:r w:rsidR="00131034">
        <w:t>a</w:t>
      </w:r>
      <w:r w:rsidR="001D04EE">
        <w:t xml:space="preserve"> </w:t>
      </w:r>
      <w:r w:rsidR="00F64B10">
        <w:t xml:space="preserve">better ML model structure. We tried </w:t>
      </w:r>
      <w:r w:rsidR="002928B3">
        <w:t>from</w:t>
      </w:r>
      <w:r w:rsidR="00422E8D">
        <w:t xml:space="preserve"> </w:t>
      </w:r>
      <w:r w:rsidR="00305313">
        <w:t>three</w:t>
      </w:r>
      <w:r w:rsidR="00422E8D">
        <w:t xml:space="preserve"> convolutional layers to </w:t>
      </w:r>
      <w:r w:rsidR="00305313">
        <w:t>six</w:t>
      </w:r>
      <w:r w:rsidR="0045020F">
        <w:t xml:space="preserve"> and</w:t>
      </w:r>
      <w:r w:rsidR="00C22F96">
        <w:t xml:space="preserve"> tried to </w:t>
      </w:r>
      <w:r w:rsidR="004C09E0">
        <w:t xml:space="preserve">reach </w:t>
      </w:r>
      <w:r w:rsidR="00131034">
        <w:t xml:space="preserve">a </w:t>
      </w:r>
      <w:r w:rsidR="004C09E0">
        <w:t xml:space="preserve">balance between predict accuracy and </w:t>
      </w:r>
      <w:r w:rsidR="00C81542">
        <w:t xml:space="preserve">time </w:t>
      </w:r>
      <w:r w:rsidR="00131034">
        <w:t>consumption</w:t>
      </w:r>
      <w:r w:rsidR="00C81542">
        <w:t xml:space="preserve">. </w:t>
      </w:r>
      <w:r w:rsidR="0045020F">
        <w:t xml:space="preserve">Figure </w:t>
      </w:r>
      <w:r w:rsidR="0034363A">
        <w:t>12 shows the</w:t>
      </w:r>
      <w:r w:rsidR="005165F7">
        <w:t xml:space="preserve"> test</w:t>
      </w:r>
      <w:r w:rsidR="0034363A">
        <w:t xml:space="preserve"> </w:t>
      </w:r>
      <w:r w:rsidR="005165F7">
        <w:t>result.</w:t>
      </w:r>
    </w:p>
    <w:p w14:paraId="434663A7" w14:textId="74C8A537" w:rsidR="00D547AF" w:rsidRDefault="00345687" w:rsidP="001C03D2">
      <w:r w:rsidRPr="00E6585F">
        <w:rPr>
          <w:noProof/>
        </w:rPr>
        <w:drawing>
          <wp:anchor distT="0" distB="0" distL="114300" distR="114300" simplePos="0" relativeHeight="251670528" behindDoc="0" locked="0" layoutInCell="1" allowOverlap="1" wp14:anchorId="79AAA409" wp14:editId="50772D02">
            <wp:simplePos x="0" y="0"/>
            <wp:positionH relativeFrom="margin">
              <wp:align>center</wp:align>
            </wp:positionH>
            <wp:positionV relativeFrom="paragraph">
              <wp:posOffset>6350</wp:posOffset>
            </wp:positionV>
            <wp:extent cx="5111115" cy="3801745"/>
            <wp:effectExtent l="0" t="0" r="0" b="8255"/>
            <wp:wrapNone/>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1"/>
                    <a:stretch>
                      <a:fillRect/>
                    </a:stretch>
                  </pic:blipFill>
                  <pic:spPr>
                    <a:xfrm>
                      <a:off x="0" y="0"/>
                      <a:ext cx="5111115" cy="3801745"/>
                    </a:xfrm>
                    <a:prstGeom prst="rect">
                      <a:avLst/>
                    </a:prstGeom>
                  </pic:spPr>
                </pic:pic>
              </a:graphicData>
            </a:graphic>
            <wp14:sizeRelH relativeFrom="margin">
              <wp14:pctWidth>0</wp14:pctWidth>
            </wp14:sizeRelH>
            <wp14:sizeRelV relativeFrom="margin">
              <wp14:pctHeight>0</wp14:pctHeight>
            </wp14:sizeRelV>
          </wp:anchor>
        </w:drawing>
      </w:r>
    </w:p>
    <w:p w14:paraId="3EA57A94" w14:textId="58AC3FA7" w:rsidR="00D547AF" w:rsidRDefault="00D547AF" w:rsidP="001C03D2"/>
    <w:p w14:paraId="5998238C" w14:textId="213FD109" w:rsidR="00D547AF" w:rsidRDefault="00D547AF" w:rsidP="001C03D2"/>
    <w:p w14:paraId="0574DFB5" w14:textId="6D0B5117" w:rsidR="00D547AF" w:rsidRDefault="00D547AF" w:rsidP="001C03D2"/>
    <w:p w14:paraId="54DDC040" w14:textId="27F1E526" w:rsidR="00D547AF" w:rsidRDefault="00D547AF" w:rsidP="001C03D2"/>
    <w:p w14:paraId="618DFD5E" w14:textId="311E74A4" w:rsidR="00D547AF" w:rsidRDefault="00D547AF" w:rsidP="001C03D2"/>
    <w:p w14:paraId="2685C7DF" w14:textId="6D8E47C5" w:rsidR="00D547AF" w:rsidRDefault="00D547AF" w:rsidP="001C03D2"/>
    <w:p w14:paraId="53310513" w14:textId="77777777" w:rsidR="00D547AF" w:rsidRDefault="00D547AF" w:rsidP="001C03D2"/>
    <w:p w14:paraId="04F7B959" w14:textId="4025D373" w:rsidR="00D547AF" w:rsidRDefault="00D547AF" w:rsidP="001C03D2"/>
    <w:p w14:paraId="24C3FD94" w14:textId="538A5AC8" w:rsidR="00D547AF" w:rsidRDefault="00D547AF" w:rsidP="001C03D2"/>
    <w:p w14:paraId="04941BA2" w14:textId="7CCA06E4" w:rsidR="00B36925" w:rsidRDefault="00B36925" w:rsidP="00BD3DA6">
      <w:pPr>
        <w:pStyle w:val="figertitle"/>
        <w:jc w:val="both"/>
      </w:pPr>
    </w:p>
    <w:p w14:paraId="306B0A2C" w14:textId="207EFCED" w:rsidR="00D547AF" w:rsidRDefault="00D547AF" w:rsidP="00D547AF">
      <w:pPr>
        <w:pStyle w:val="figertitle"/>
      </w:pPr>
      <w:r>
        <w:t xml:space="preserve">Figure 12, </w:t>
      </w:r>
      <w:r w:rsidR="00323448">
        <w:t>Layer test</w:t>
      </w:r>
    </w:p>
    <w:p w14:paraId="55B40A87" w14:textId="3EC8A7CF" w:rsidR="0020677E" w:rsidRDefault="00862D4A" w:rsidP="0020677E">
      <w:r>
        <w:t>A model</w:t>
      </w:r>
      <w:r w:rsidR="00CB7E2A">
        <w:t xml:space="preserve"> with </w:t>
      </w:r>
      <w:r w:rsidR="00305313">
        <w:t>two</w:t>
      </w:r>
      <w:r w:rsidR="00CB7E2A">
        <w:t xml:space="preserve"> layers </w:t>
      </w:r>
      <w:r>
        <w:t>was</w:t>
      </w:r>
      <w:r w:rsidR="000D7917">
        <w:t xml:space="preserve"> too slow to converge</w:t>
      </w:r>
      <w:r w:rsidR="00305C7A">
        <w:t xml:space="preserve">. </w:t>
      </w:r>
      <w:r>
        <w:t xml:space="preserve">The </w:t>
      </w:r>
      <w:r w:rsidR="00E6585F">
        <w:t>5</w:t>
      </w:r>
      <w:r w:rsidR="00305C7A">
        <w:t xml:space="preserve"> or </w:t>
      </w:r>
      <w:r w:rsidR="00E6585F">
        <w:t>6</w:t>
      </w:r>
      <w:r w:rsidR="00B87CE7">
        <w:t xml:space="preserve"> layers model takes </w:t>
      </w:r>
      <w:r>
        <w:t xml:space="preserve">a </w:t>
      </w:r>
      <w:r w:rsidR="00B87CE7">
        <w:t>quite long time to train</w:t>
      </w:r>
      <w:r w:rsidR="00305C7A">
        <w:t xml:space="preserve"> and </w:t>
      </w:r>
      <w:r w:rsidR="00CF44C8">
        <w:t xml:space="preserve">shows a little bit tent to overfitting. </w:t>
      </w:r>
      <w:r w:rsidR="0020677E">
        <w:t>So,</w:t>
      </w:r>
      <w:r w:rsidR="00CF44C8">
        <w:t xml:space="preserve"> </w:t>
      </w:r>
      <w:r w:rsidR="00305313">
        <w:t>four</w:t>
      </w:r>
      <w:r w:rsidR="00B36925">
        <w:t xml:space="preserve"> layers would be </w:t>
      </w:r>
      <w:r w:rsidR="00C24B79">
        <w:t>a viable choice</w:t>
      </w:r>
      <w:r w:rsidR="00B36925">
        <w:t>.</w:t>
      </w:r>
    </w:p>
    <w:p w14:paraId="7E54AB21" w14:textId="32DA7CDA" w:rsidR="00BD3DA6" w:rsidRDefault="00435365" w:rsidP="0020677E">
      <w:r w:rsidRPr="00435365">
        <w:rPr>
          <w:noProof/>
        </w:rPr>
        <w:drawing>
          <wp:anchor distT="0" distB="0" distL="114300" distR="114300" simplePos="0" relativeHeight="251677696" behindDoc="0" locked="0" layoutInCell="1" allowOverlap="1" wp14:anchorId="6DB1D9A1" wp14:editId="02F48A12">
            <wp:simplePos x="0" y="0"/>
            <wp:positionH relativeFrom="margin">
              <wp:align>right</wp:align>
            </wp:positionH>
            <wp:positionV relativeFrom="paragraph">
              <wp:posOffset>3041</wp:posOffset>
            </wp:positionV>
            <wp:extent cx="5934442" cy="2057400"/>
            <wp:effectExtent l="0" t="0" r="9525" b="0"/>
            <wp:wrapNone/>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2"/>
                    <a:stretch>
                      <a:fillRect/>
                    </a:stretch>
                  </pic:blipFill>
                  <pic:spPr>
                    <a:xfrm>
                      <a:off x="0" y="0"/>
                      <a:ext cx="5934442" cy="2057400"/>
                    </a:xfrm>
                    <a:prstGeom prst="rect">
                      <a:avLst/>
                    </a:prstGeom>
                  </pic:spPr>
                </pic:pic>
              </a:graphicData>
            </a:graphic>
            <wp14:sizeRelV relativeFrom="margin">
              <wp14:pctHeight>0</wp14:pctHeight>
            </wp14:sizeRelV>
          </wp:anchor>
        </w:drawing>
      </w:r>
    </w:p>
    <w:p w14:paraId="608F29F2" w14:textId="77777777" w:rsidR="00BD3DA6" w:rsidRDefault="00BD3DA6" w:rsidP="0020677E"/>
    <w:p w14:paraId="609C4508" w14:textId="6F445AEA" w:rsidR="00BD3DA6" w:rsidRDefault="00BD3DA6" w:rsidP="0020677E"/>
    <w:p w14:paraId="3C105EA4" w14:textId="77777777" w:rsidR="00BD3DA6" w:rsidRDefault="00BD3DA6" w:rsidP="0020677E"/>
    <w:p w14:paraId="675F7351" w14:textId="77777777" w:rsidR="00BD3DA6" w:rsidRDefault="00BD3DA6" w:rsidP="0020677E"/>
    <w:p w14:paraId="41AE3404" w14:textId="77777777" w:rsidR="00D93A6B" w:rsidRDefault="00D93A6B" w:rsidP="0020677E"/>
    <w:p w14:paraId="571B09C3" w14:textId="4A5BBB53" w:rsidR="00D93A6B" w:rsidRDefault="00BD3DA6" w:rsidP="00094538">
      <w:pPr>
        <w:pStyle w:val="figertitle"/>
      </w:pPr>
      <w:r>
        <w:t xml:space="preserve">Figure 13, </w:t>
      </w:r>
      <w:r w:rsidR="00A35F97">
        <w:t>Model structure</w:t>
      </w:r>
    </w:p>
    <w:p w14:paraId="62CCD1E8" w14:textId="05A4669A" w:rsidR="00545D91" w:rsidRDefault="00545D91" w:rsidP="0020677E">
      <w:r>
        <w:lastRenderedPageBreak/>
        <w:t xml:space="preserve">Then, to find out </w:t>
      </w:r>
      <w:r w:rsidR="000D0055">
        <w:t>how</w:t>
      </w:r>
      <w:r>
        <w:t xml:space="preserve"> </w:t>
      </w:r>
      <w:r w:rsidR="0055378B">
        <w:t>the</w:t>
      </w:r>
      <w:r w:rsidR="00BA61E9">
        <w:t xml:space="preserve"> </w:t>
      </w:r>
      <w:r>
        <w:t xml:space="preserve">number of </w:t>
      </w:r>
      <w:r w:rsidR="00BA61E9">
        <w:t xml:space="preserve">the </w:t>
      </w:r>
      <w:r>
        <w:t>sample</w:t>
      </w:r>
      <w:r w:rsidR="00B2429F">
        <w:t xml:space="preserve"> </w:t>
      </w:r>
      <w:r w:rsidR="0055378B">
        <w:t>affects</w:t>
      </w:r>
      <w:r w:rsidR="00B2429F">
        <w:t xml:space="preserve"> the result</w:t>
      </w:r>
      <w:r w:rsidR="00592F19">
        <w:t xml:space="preserve">, we measured </w:t>
      </w:r>
      <w:r w:rsidR="00825546">
        <w:t xml:space="preserve">when </w:t>
      </w:r>
      <w:r w:rsidR="00BA61E9">
        <w:t xml:space="preserve">the </w:t>
      </w:r>
      <w:r w:rsidR="00825546">
        <w:t>limit number of samples for each class</w:t>
      </w:r>
      <w:r w:rsidR="007D033D">
        <w:t xml:space="preserve"> to the range of 3, 6, 9, </w:t>
      </w:r>
      <w:r w:rsidR="00BA61E9">
        <w:t xml:space="preserve">and </w:t>
      </w:r>
      <w:r w:rsidR="007D03C7">
        <w:t>12,</w:t>
      </w:r>
      <w:r w:rsidR="007D033D">
        <w:t xml:space="preserve"> respectively.</w:t>
      </w:r>
      <w:r w:rsidR="00E875AC">
        <w:t xml:space="preserve"> Turns out, </w:t>
      </w:r>
      <w:r w:rsidR="00305313">
        <w:t>three</w:t>
      </w:r>
      <w:r w:rsidR="00E875AC">
        <w:t xml:space="preserve"> would lead to obvious overfitting</w:t>
      </w:r>
      <w:r w:rsidR="00382E74">
        <w:t xml:space="preserve">. With the increase of samples to </w:t>
      </w:r>
      <w:r w:rsidR="00305313">
        <w:t>nine</w:t>
      </w:r>
      <w:r w:rsidR="00382E74">
        <w:t xml:space="preserve">, the accuracy of prediction </w:t>
      </w:r>
      <w:r w:rsidR="00317278">
        <w:t xml:space="preserve">raises while </w:t>
      </w:r>
      <w:r w:rsidR="00BA61E9">
        <w:t>falling</w:t>
      </w:r>
      <w:r w:rsidR="00317278">
        <w:t xml:space="preserve"> </w:t>
      </w:r>
      <w:r w:rsidR="0075313C">
        <w:t xml:space="preserve">when </w:t>
      </w:r>
      <w:r w:rsidR="00BA61E9">
        <w:t xml:space="preserve">the </w:t>
      </w:r>
      <w:r w:rsidR="0055378B">
        <w:t>sample</w:t>
      </w:r>
      <w:r w:rsidR="0075313C">
        <w:t xml:space="preserve"> limit </w:t>
      </w:r>
      <w:r w:rsidR="006F0D61">
        <w:t>reaches</w:t>
      </w:r>
      <w:r w:rsidR="0075313C">
        <w:t xml:space="preserve"> </w:t>
      </w:r>
      <w:r w:rsidR="00305313">
        <w:t>twelve</w:t>
      </w:r>
      <w:r w:rsidR="0075313C">
        <w:t xml:space="preserve">. </w:t>
      </w:r>
      <w:r w:rsidR="009D36B6">
        <w:t xml:space="preserve">Thus, the number of </w:t>
      </w:r>
      <w:r w:rsidR="00BA61E9">
        <w:t>samples</w:t>
      </w:r>
      <w:r w:rsidR="009D36B6">
        <w:t xml:space="preserve"> should not be too </w:t>
      </w:r>
      <w:r w:rsidR="003A28BF">
        <w:t xml:space="preserve">small. But if </w:t>
      </w:r>
      <w:r w:rsidR="00BA61E9">
        <w:t xml:space="preserve">noise or abnormal samples are mixed in the dataset, an additional part of </w:t>
      </w:r>
      <w:r w:rsidR="0055378B">
        <w:t xml:space="preserve">the </w:t>
      </w:r>
      <w:r w:rsidR="00BA61E9">
        <w:t>samples might not help at all.</w:t>
      </w:r>
      <w:r w:rsidR="0055378B">
        <w:t xml:space="preserve"> </w:t>
      </w:r>
    </w:p>
    <w:p w14:paraId="53F83249" w14:textId="0F00C491" w:rsidR="0020677E" w:rsidRDefault="00AD4F7C" w:rsidP="001C03D2">
      <w:r w:rsidRPr="0020677E">
        <w:rPr>
          <w:noProof/>
        </w:rPr>
        <w:drawing>
          <wp:anchor distT="0" distB="0" distL="114300" distR="114300" simplePos="0" relativeHeight="251671552" behindDoc="0" locked="0" layoutInCell="1" allowOverlap="1" wp14:anchorId="624FE3DC" wp14:editId="7D2C63CE">
            <wp:simplePos x="0" y="0"/>
            <wp:positionH relativeFrom="margin">
              <wp:align>right</wp:align>
            </wp:positionH>
            <wp:positionV relativeFrom="paragraph">
              <wp:posOffset>3175</wp:posOffset>
            </wp:positionV>
            <wp:extent cx="5944682" cy="4187952"/>
            <wp:effectExtent l="0" t="0" r="0" b="3175"/>
            <wp:wrapNone/>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3"/>
                    <a:stretch>
                      <a:fillRect/>
                    </a:stretch>
                  </pic:blipFill>
                  <pic:spPr>
                    <a:xfrm>
                      <a:off x="0" y="0"/>
                      <a:ext cx="5944682" cy="4187952"/>
                    </a:xfrm>
                    <a:prstGeom prst="rect">
                      <a:avLst/>
                    </a:prstGeom>
                  </pic:spPr>
                </pic:pic>
              </a:graphicData>
            </a:graphic>
            <wp14:sizeRelH relativeFrom="margin">
              <wp14:pctWidth>0</wp14:pctWidth>
            </wp14:sizeRelH>
            <wp14:sizeRelV relativeFrom="margin">
              <wp14:pctHeight>0</wp14:pctHeight>
            </wp14:sizeRelV>
          </wp:anchor>
        </w:drawing>
      </w:r>
    </w:p>
    <w:p w14:paraId="7254DF21" w14:textId="5A5B8E68" w:rsidR="002C06A2" w:rsidRDefault="002C06A2" w:rsidP="001C03D2"/>
    <w:p w14:paraId="60F89BE8" w14:textId="09F213A5" w:rsidR="002C06A2" w:rsidRDefault="002C06A2" w:rsidP="001C03D2"/>
    <w:p w14:paraId="630786AD" w14:textId="626AA7C0" w:rsidR="002C06A2" w:rsidRDefault="002C06A2" w:rsidP="001C03D2"/>
    <w:p w14:paraId="069C05E4" w14:textId="77777777" w:rsidR="002C06A2" w:rsidRDefault="002C06A2" w:rsidP="001C03D2"/>
    <w:p w14:paraId="0D469DDD" w14:textId="77777777" w:rsidR="002C06A2" w:rsidRDefault="002C06A2" w:rsidP="001C03D2"/>
    <w:p w14:paraId="77CDAC6A" w14:textId="77777777" w:rsidR="002C06A2" w:rsidRDefault="002C06A2" w:rsidP="001C03D2"/>
    <w:p w14:paraId="7BD2509D" w14:textId="77777777" w:rsidR="002C06A2" w:rsidRDefault="002C06A2" w:rsidP="001C03D2"/>
    <w:p w14:paraId="123C5DF9" w14:textId="3ACE5B0E" w:rsidR="002C06A2" w:rsidRDefault="002C06A2" w:rsidP="001C03D2"/>
    <w:p w14:paraId="3114B961" w14:textId="77777777" w:rsidR="002C06A2" w:rsidRDefault="002C06A2" w:rsidP="001C03D2"/>
    <w:p w14:paraId="6277DE76" w14:textId="77777777" w:rsidR="002C06A2" w:rsidRDefault="002C06A2" w:rsidP="001C03D2"/>
    <w:p w14:paraId="70194B6A" w14:textId="3A889AAE" w:rsidR="002C06A2" w:rsidRDefault="002C06A2" w:rsidP="001C03D2"/>
    <w:p w14:paraId="63339773" w14:textId="56416371" w:rsidR="002C06A2" w:rsidRDefault="002C06A2" w:rsidP="002C06A2">
      <w:pPr>
        <w:pStyle w:val="figertitle"/>
      </w:pPr>
      <w:r>
        <w:t>Figure 1</w:t>
      </w:r>
      <w:r w:rsidR="00094538">
        <w:t>4</w:t>
      </w:r>
      <w:r>
        <w:t xml:space="preserve">, </w:t>
      </w:r>
      <w:r w:rsidR="006F0D61">
        <w:t>test sample numbers</w:t>
      </w:r>
    </w:p>
    <w:p w14:paraId="7C76AF00" w14:textId="77777777" w:rsidR="00AD4F7C" w:rsidRDefault="00AD4F7C" w:rsidP="00984E63"/>
    <w:p w14:paraId="3CB8DEC2" w14:textId="7191ABBF" w:rsidR="00A22FC6" w:rsidRDefault="001B4F7B" w:rsidP="00984E63">
      <w:r>
        <w:t>We also explored how prediction acc</w:t>
      </w:r>
      <w:r w:rsidR="007D0168">
        <w:t xml:space="preserve">uracy </w:t>
      </w:r>
      <w:r w:rsidR="0006565B">
        <w:t>changes</w:t>
      </w:r>
      <w:r w:rsidR="007D0168">
        <w:t xml:space="preserve"> with </w:t>
      </w:r>
      <w:r w:rsidR="004A0214">
        <w:t>the growth</w:t>
      </w:r>
      <w:r w:rsidR="007D0168">
        <w:t xml:space="preserve"> of </w:t>
      </w:r>
      <w:r w:rsidR="0006565B">
        <w:t>label</w:t>
      </w:r>
      <w:r w:rsidR="007D0168">
        <w:t xml:space="preserve"> </w:t>
      </w:r>
      <w:r w:rsidR="0006565B">
        <w:t>numbers</w:t>
      </w:r>
      <w:r w:rsidR="007D0168">
        <w:t xml:space="preserve"> up to 26.</w:t>
      </w:r>
      <w:r w:rsidR="004766BA">
        <w:t xml:space="preserve"> The result shows </w:t>
      </w:r>
      <w:r w:rsidR="0006565B">
        <w:t>in</w:t>
      </w:r>
      <w:r w:rsidR="004766BA">
        <w:t xml:space="preserve"> figure 1</w:t>
      </w:r>
      <w:r w:rsidR="00DC5421">
        <w:t>5</w:t>
      </w:r>
      <w:r w:rsidR="00397FFD">
        <w:t>.</w:t>
      </w:r>
    </w:p>
    <w:p w14:paraId="7608A119" w14:textId="7D8DD699" w:rsidR="00397FFD" w:rsidRDefault="00397FFD" w:rsidP="00984E63"/>
    <w:p w14:paraId="0561C181" w14:textId="18BE1259" w:rsidR="00984E63" w:rsidRDefault="007F3B12" w:rsidP="002C06A2">
      <w:pPr>
        <w:pStyle w:val="figertitle"/>
      </w:pPr>
      <w:r w:rsidRPr="003B1C32">
        <w:rPr>
          <w:noProof/>
        </w:rPr>
        <w:lastRenderedPageBreak/>
        <w:drawing>
          <wp:anchor distT="0" distB="0" distL="114300" distR="114300" simplePos="0" relativeHeight="251676672" behindDoc="0" locked="0" layoutInCell="1" allowOverlap="1" wp14:anchorId="428F15C2" wp14:editId="4ED2A02C">
            <wp:simplePos x="0" y="0"/>
            <wp:positionH relativeFrom="margin">
              <wp:align>center</wp:align>
            </wp:positionH>
            <wp:positionV relativeFrom="paragraph">
              <wp:posOffset>4947</wp:posOffset>
            </wp:positionV>
            <wp:extent cx="2684379" cy="1792925"/>
            <wp:effectExtent l="0" t="0" r="1905" b="0"/>
            <wp:wrapNone/>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4"/>
                    <a:stretch>
                      <a:fillRect/>
                    </a:stretch>
                  </pic:blipFill>
                  <pic:spPr>
                    <a:xfrm>
                      <a:off x="0" y="0"/>
                      <a:ext cx="2684379" cy="1792925"/>
                    </a:xfrm>
                    <a:prstGeom prst="rect">
                      <a:avLst/>
                    </a:prstGeom>
                  </pic:spPr>
                </pic:pic>
              </a:graphicData>
            </a:graphic>
            <wp14:sizeRelH relativeFrom="margin">
              <wp14:pctWidth>0</wp14:pctWidth>
            </wp14:sizeRelH>
            <wp14:sizeRelV relativeFrom="margin">
              <wp14:pctHeight>0</wp14:pctHeight>
            </wp14:sizeRelV>
          </wp:anchor>
        </w:drawing>
      </w:r>
    </w:p>
    <w:p w14:paraId="199ABE42" w14:textId="67A7503D" w:rsidR="00984E63" w:rsidRDefault="00984E63" w:rsidP="002C06A2">
      <w:pPr>
        <w:pStyle w:val="figertitle"/>
      </w:pPr>
    </w:p>
    <w:p w14:paraId="31D867FE" w14:textId="44F94BFE" w:rsidR="007658A2" w:rsidRDefault="007658A2" w:rsidP="002C06A2">
      <w:pPr>
        <w:pStyle w:val="figertitle"/>
      </w:pPr>
    </w:p>
    <w:p w14:paraId="4740B93F" w14:textId="75946952" w:rsidR="007658A2" w:rsidRDefault="007658A2" w:rsidP="002C06A2">
      <w:pPr>
        <w:pStyle w:val="figertitle"/>
      </w:pPr>
    </w:p>
    <w:p w14:paraId="03F704FC" w14:textId="77777777" w:rsidR="007658A2" w:rsidRDefault="007658A2" w:rsidP="002C06A2">
      <w:pPr>
        <w:pStyle w:val="figertitle"/>
      </w:pPr>
    </w:p>
    <w:p w14:paraId="72BF0228" w14:textId="77777777" w:rsidR="007658A2" w:rsidRDefault="007658A2" w:rsidP="002C06A2">
      <w:pPr>
        <w:pStyle w:val="figertitle"/>
      </w:pPr>
    </w:p>
    <w:p w14:paraId="1B2E6D8C" w14:textId="77777777" w:rsidR="0006673F" w:rsidRDefault="0006673F" w:rsidP="009C280A">
      <w:pPr>
        <w:pStyle w:val="figertitle"/>
        <w:jc w:val="both"/>
      </w:pPr>
    </w:p>
    <w:p w14:paraId="4573323B" w14:textId="6399BAD7" w:rsidR="00984E63" w:rsidRDefault="00747ACD" w:rsidP="0006673F">
      <w:pPr>
        <w:pStyle w:val="figertitle"/>
        <w:spacing w:before="0"/>
      </w:pPr>
      <w:r>
        <w:t>Figure 1</w:t>
      </w:r>
      <w:r w:rsidR="00DC5421">
        <w:t>5</w:t>
      </w:r>
      <w:r>
        <w:t>, prediction accuracy changing</w:t>
      </w:r>
    </w:p>
    <w:p w14:paraId="7D70C859" w14:textId="77777777" w:rsidR="0006673F" w:rsidRDefault="0006673F" w:rsidP="0006673F">
      <w:pPr>
        <w:pStyle w:val="figertitle"/>
        <w:spacing w:before="0"/>
      </w:pPr>
    </w:p>
    <w:p w14:paraId="7594BC38" w14:textId="77777777" w:rsidR="00E12622" w:rsidRDefault="00E12622" w:rsidP="0006673F">
      <w:pPr>
        <w:pStyle w:val="figertitle"/>
        <w:spacing w:before="0"/>
      </w:pPr>
    </w:p>
    <w:p w14:paraId="02950525" w14:textId="77777777" w:rsidR="00E12622" w:rsidRDefault="00E12622" w:rsidP="0006673F">
      <w:pPr>
        <w:pStyle w:val="figertitle"/>
        <w:spacing w:before="0"/>
      </w:pPr>
    </w:p>
    <w:p w14:paraId="6E34CAD8" w14:textId="77777777" w:rsidR="00E12622" w:rsidRDefault="00E12622" w:rsidP="0006673F">
      <w:pPr>
        <w:pStyle w:val="figertitle"/>
        <w:spacing w:before="0"/>
      </w:pPr>
    </w:p>
    <w:p w14:paraId="0D39E673" w14:textId="113D17E4" w:rsidR="00337730" w:rsidRDefault="00337730" w:rsidP="00337730">
      <w:pPr>
        <w:pStyle w:val="Heading1"/>
      </w:pPr>
      <w:r>
        <w:t>Flask Application</w:t>
      </w:r>
      <w:r w:rsidR="00781B67">
        <w:t xml:space="preserve"> &amp; Web Interface</w:t>
      </w:r>
    </w:p>
    <w:p w14:paraId="282D8D99" w14:textId="7FC517E1" w:rsidR="00337730" w:rsidRDefault="00794ABA" w:rsidP="00337730">
      <w:r w:rsidRPr="00794ABA">
        <w:t>This chapter will give a brief description of how to run the demo if anyone wants to try to reproduce the project</w:t>
      </w:r>
      <w:r w:rsidR="00D24372">
        <w:t>.</w:t>
      </w:r>
    </w:p>
    <w:p w14:paraId="49981252" w14:textId="1178BC59" w:rsidR="00D24372" w:rsidRDefault="00F01E9F" w:rsidP="00F01E9F">
      <w:pPr>
        <w:pStyle w:val="Heading2"/>
      </w:pPr>
      <w:r>
        <w:t>Flask Application</w:t>
      </w:r>
    </w:p>
    <w:p w14:paraId="73434D31" w14:textId="3B68A7BF" w:rsidR="00F01E9F" w:rsidRDefault="00D20B8F" w:rsidP="00F01E9F">
      <w:r>
        <w:t xml:space="preserve">To start the Application Server, </w:t>
      </w:r>
      <w:r w:rsidR="00055DE2">
        <w:t xml:space="preserve">the </w:t>
      </w:r>
      <w:r>
        <w:t xml:space="preserve">first step </w:t>
      </w:r>
      <w:r w:rsidR="00613F4B">
        <w:t xml:space="preserve">is to install pipenv by using </w:t>
      </w:r>
      <w:r w:rsidR="00055DE2">
        <w:t xml:space="preserve">the </w:t>
      </w:r>
      <w:r w:rsidR="00613F4B">
        <w:t>c</w:t>
      </w:r>
      <w:r w:rsidR="00733AB0">
        <w:t xml:space="preserve">ommand </w:t>
      </w:r>
      <w:r w:rsidR="00F7309A">
        <w:t>shown</w:t>
      </w:r>
      <w:r w:rsidR="00733AB0">
        <w:t xml:space="preserve"> in code block</w:t>
      </w:r>
      <w:r w:rsidR="00334270">
        <w:t xml:space="preserve"> 6</w:t>
      </w:r>
      <w:r w:rsidR="00613F4B">
        <w:t>:</w:t>
      </w:r>
    </w:p>
    <w:p w14:paraId="484CA5C1" w14:textId="5260AF4F" w:rsidR="00334270" w:rsidRDefault="00334270" w:rsidP="00334270">
      <w:pPr>
        <w:pStyle w:val="excelTiltle"/>
      </w:pPr>
      <w:r>
        <w:t xml:space="preserve">Code block 6, install </w:t>
      </w:r>
      <w:r w:rsidR="00055DE2">
        <w:t>piping</w:t>
      </w:r>
    </w:p>
    <w:tbl>
      <w:tblPr>
        <w:tblStyle w:val="TableGrid"/>
        <w:tblW w:w="0" w:type="auto"/>
        <w:tblLook w:val="04A0" w:firstRow="1" w:lastRow="0" w:firstColumn="1" w:lastColumn="0" w:noHBand="0" w:noVBand="1"/>
      </w:tblPr>
      <w:tblGrid>
        <w:gridCol w:w="9350"/>
      </w:tblGrid>
      <w:tr w:rsidR="00334270" w14:paraId="7585FC27" w14:textId="77777777" w:rsidTr="00334270">
        <w:tc>
          <w:tcPr>
            <w:tcW w:w="9350" w:type="dxa"/>
          </w:tcPr>
          <w:p w14:paraId="5F3B0043" w14:textId="3EEF9A55" w:rsidR="00334270" w:rsidRPr="00F448D2" w:rsidRDefault="00CD28A0" w:rsidP="00F44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urier New"/>
                <w:color w:val="080808"/>
                <w:sz w:val="16"/>
                <w:szCs w:val="16"/>
                <w:lang w:eastAsia="zh-CN"/>
              </w:rPr>
            </w:pPr>
            <w:r>
              <w:rPr>
                <w:rFonts w:ascii="Consolas" w:eastAsia="Times New Roman" w:hAnsi="Consolas" w:cs="Courier New"/>
                <w:color w:val="080808"/>
                <w:sz w:val="20"/>
                <w:szCs w:val="20"/>
                <w:bdr w:val="none" w:sz="0" w:space="0" w:color="auto" w:frame="1"/>
                <w:lang w:eastAsia="zh-CN"/>
              </w:rPr>
              <w:t>pip3 install pipenv</w:t>
            </w:r>
          </w:p>
        </w:tc>
      </w:tr>
    </w:tbl>
    <w:p w14:paraId="76897535" w14:textId="77777777" w:rsidR="003571B4" w:rsidRDefault="003571B4" w:rsidP="00FB6CA1">
      <w:pPr>
        <w:ind w:firstLine="0"/>
      </w:pPr>
    </w:p>
    <w:p w14:paraId="367E8CF2" w14:textId="56181FD1" w:rsidR="00613F4B" w:rsidRDefault="00FB6CA1" w:rsidP="00FB6CA1">
      <w:pPr>
        <w:ind w:firstLine="0"/>
      </w:pPr>
      <w:r>
        <w:t xml:space="preserve">Then install </w:t>
      </w:r>
      <w:r w:rsidR="00055DE2">
        <w:t>dependencies</w:t>
      </w:r>
      <w:r w:rsidR="00A16F98">
        <w:t>,</w:t>
      </w:r>
    </w:p>
    <w:p w14:paraId="673D9C0D" w14:textId="61541A72" w:rsidR="00A16F98" w:rsidRDefault="00A16F98" w:rsidP="00A16F98">
      <w:pPr>
        <w:pStyle w:val="excelTiltle"/>
      </w:pPr>
      <w:r>
        <w:t xml:space="preserve">Code block 7, install </w:t>
      </w:r>
      <w:r w:rsidR="00055DE2">
        <w:t>dependencies</w:t>
      </w:r>
    </w:p>
    <w:tbl>
      <w:tblPr>
        <w:tblStyle w:val="TableGrid"/>
        <w:tblW w:w="0" w:type="auto"/>
        <w:tblLook w:val="04A0" w:firstRow="1" w:lastRow="0" w:firstColumn="1" w:lastColumn="0" w:noHBand="0" w:noVBand="1"/>
      </w:tblPr>
      <w:tblGrid>
        <w:gridCol w:w="9350"/>
      </w:tblGrid>
      <w:tr w:rsidR="00A16F98" w14:paraId="58E848C7" w14:textId="77777777" w:rsidTr="00A16F98">
        <w:tc>
          <w:tcPr>
            <w:tcW w:w="9350" w:type="dxa"/>
          </w:tcPr>
          <w:p w14:paraId="03E3B741" w14:textId="3AC938E7" w:rsidR="002F17EC" w:rsidRDefault="002F17EC" w:rsidP="00CD28A0">
            <w:pPr>
              <w:pStyle w:val="excelTiltle"/>
              <w:ind w:firstLine="0"/>
              <w:jc w:val="left"/>
              <w:rPr>
                <w:rFonts w:ascii="Consolas" w:eastAsia="Times New Roman" w:hAnsi="Consolas" w:cs="Courier New"/>
                <w:color w:val="080808"/>
                <w:sz w:val="20"/>
                <w:szCs w:val="20"/>
                <w:bdr w:val="none" w:sz="0" w:space="0" w:color="auto" w:frame="1"/>
              </w:rPr>
            </w:pPr>
            <w:r>
              <w:rPr>
                <w:rFonts w:ascii="Consolas" w:eastAsia="Times New Roman" w:hAnsi="Consolas" w:cs="Courier New"/>
                <w:color w:val="080808"/>
                <w:sz w:val="20"/>
                <w:szCs w:val="20"/>
                <w:bdr w:val="none" w:sz="0" w:space="0" w:color="auto" w:frame="1"/>
              </w:rPr>
              <w:t>cd $</w:t>
            </w:r>
            <w:r w:rsidR="00B70C3C">
              <w:rPr>
                <w:rFonts w:ascii="Consolas" w:eastAsia="Times New Roman" w:hAnsi="Consolas" w:cs="Courier New"/>
                <w:color w:val="080808"/>
                <w:sz w:val="20"/>
                <w:szCs w:val="20"/>
                <w:bdr w:val="none" w:sz="0" w:space="0" w:color="auto" w:frame="1"/>
              </w:rPr>
              <w:t>&lt;project_dir&gt;</w:t>
            </w:r>
            <w:r>
              <w:rPr>
                <w:rFonts w:ascii="Consolas" w:eastAsia="Times New Roman" w:hAnsi="Consolas" w:cs="Courier New"/>
                <w:color w:val="080808"/>
                <w:sz w:val="20"/>
                <w:szCs w:val="20"/>
                <w:bdr w:val="none" w:sz="0" w:space="0" w:color="auto" w:frame="1"/>
              </w:rPr>
              <w:t>$</w:t>
            </w:r>
          </w:p>
          <w:p w14:paraId="12195754" w14:textId="64860110" w:rsidR="00A16F98" w:rsidRDefault="00CD28A0" w:rsidP="00CD28A0">
            <w:pPr>
              <w:pStyle w:val="excelTiltle"/>
              <w:ind w:firstLine="0"/>
              <w:jc w:val="left"/>
              <w:rPr>
                <w:rFonts w:ascii="Consolas" w:eastAsia="Times New Roman" w:hAnsi="Consolas" w:cs="Courier New"/>
                <w:color w:val="080808"/>
                <w:sz w:val="20"/>
                <w:szCs w:val="20"/>
                <w:bdr w:val="none" w:sz="0" w:space="0" w:color="auto" w:frame="1"/>
              </w:rPr>
            </w:pPr>
            <w:r>
              <w:rPr>
                <w:rFonts w:ascii="Consolas" w:eastAsia="Times New Roman" w:hAnsi="Consolas" w:cs="Courier New"/>
                <w:color w:val="080808"/>
                <w:sz w:val="20"/>
                <w:szCs w:val="20"/>
                <w:bdr w:val="none" w:sz="0" w:space="0" w:color="auto" w:frame="1"/>
              </w:rPr>
              <w:t>p</w:t>
            </w:r>
            <w:r w:rsidRPr="00F448D2">
              <w:rPr>
                <w:rFonts w:ascii="Consolas" w:eastAsia="Times New Roman" w:hAnsi="Consolas" w:cs="Courier New"/>
                <w:color w:val="080808"/>
                <w:sz w:val="20"/>
                <w:szCs w:val="20"/>
                <w:bdr w:val="none" w:sz="0" w:space="0" w:color="auto" w:frame="1"/>
              </w:rPr>
              <w:t>ipenv install</w:t>
            </w:r>
          </w:p>
          <w:p w14:paraId="06360DD7" w14:textId="68735561" w:rsidR="00B70C3C" w:rsidRDefault="00B70C3C" w:rsidP="00CD28A0">
            <w:pPr>
              <w:pStyle w:val="excelTiltle"/>
              <w:ind w:firstLine="0"/>
              <w:jc w:val="left"/>
              <w:rPr>
                <w:rFonts w:ascii="Consolas" w:eastAsia="Times New Roman" w:hAnsi="Consolas" w:cs="Courier New"/>
                <w:color w:val="080808"/>
                <w:sz w:val="20"/>
                <w:szCs w:val="20"/>
                <w:bdr w:val="none" w:sz="0" w:space="0" w:color="auto" w:frame="1"/>
              </w:rPr>
            </w:pPr>
            <w:r>
              <w:rPr>
                <w:rFonts w:ascii="Consolas" w:eastAsia="Times New Roman" w:hAnsi="Consolas" w:cs="Courier New"/>
                <w:color w:val="080808"/>
                <w:sz w:val="20"/>
                <w:szCs w:val="20"/>
                <w:bdr w:val="none" w:sz="0" w:space="0" w:color="auto" w:frame="1"/>
              </w:rPr>
              <w:t>pipenv shell</w:t>
            </w:r>
          </w:p>
          <w:p w14:paraId="32FAC1C4" w14:textId="4729127E" w:rsidR="00CD28A0" w:rsidRPr="00B70C3C" w:rsidRDefault="00B70C3C" w:rsidP="00CD28A0">
            <w:pPr>
              <w:pStyle w:val="excelTiltle"/>
              <w:ind w:firstLine="0"/>
              <w:jc w:val="left"/>
              <w:rPr>
                <w:rFonts w:ascii="Consolas" w:eastAsia="Times New Roman" w:hAnsi="Consolas" w:cs="Courier New"/>
                <w:color w:val="080808"/>
                <w:sz w:val="20"/>
                <w:szCs w:val="20"/>
                <w:bdr w:val="none" w:sz="0" w:space="0" w:color="auto" w:frame="1"/>
              </w:rPr>
            </w:pPr>
            <w:r>
              <w:rPr>
                <w:rFonts w:ascii="Consolas" w:eastAsia="Times New Roman" w:hAnsi="Consolas" w:cs="Courier New"/>
                <w:color w:val="080808"/>
                <w:sz w:val="20"/>
                <w:szCs w:val="20"/>
                <w:bdr w:val="none" w:sz="0" w:space="0" w:color="auto" w:frame="1"/>
              </w:rPr>
              <w:t>pipenv --venv</w:t>
            </w:r>
          </w:p>
        </w:tc>
      </w:tr>
    </w:tbl>
    <w:p w14:paraId="17DA1FD8" w14:textId="77777777" w:rsidR="00A16F98" w:rsidRDefault="00A16F98" w:rsidP="00E715B2"/>
    <w:p w14:paraId="355627F3" w14:textId="44B26345" w:rsidR="00677918" w:rsidRDefault="00EC3586" w:rsidP="00677918">
      <w:pPr>
        <w:ind w:firstLine="0"/>
      </w:pPr>
      <w:r w:rsidRPr="00EC3586">
        <w:rPr>
          <w:noProof/>
        </w:rPr>
        <w:lastRenderedPageBreak/>
        <w:drawing>
          <wp:anchor distT="0" distB="0" distL="114300" distR="114300" simplePos="0" relativeHeight="251675648" behindDoc="0" locked="0" layoutInCell="1" allowOverlap="1" wp14:anchorId="127E82D7" wp14:editId="5B881A5A">
            <wp:simplePos x="0" y="0"/>
            <wp:positionH relativeFrom="margin">
              <wp:align>left</wp:align>
            </wp:positionH>
            <wp:positionV relativeFrom="paragraph">
              <wp:posOffset>351924</wp:posOffset>
            </wp:positionV>
            <wp:extent cx="5928360" cy="1727200"/>
            <wp:effectExtent l="0" t="0" r="0" b="635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5"/>
                    <a:stretch>
                      <a:fillRect/>
                    </a:stretch>
                  </pic:blipFill>
                  <pic:spPr>
                    <a:xfrm>
                      <a:off x="0" y="0"/>
                      <a:ext cx="5957948" cy="1735820"/>
                    </a:xfrm>
                    <a:prstGeom prst="rect">
                      <a:avLst/>
                    </a:prstGeom>
                  </pic:spPr>
                </pic:pic>
              </a:graphicData>
            </a:graphic>
            <wp14:sizeRelV relativeFrom="margin">
              <wp14:pctHeight>0</wp14:pctHeight>
            </wp14:sizeRelV>
          </wp:anchor>
        </w:drawing>
      </w:r>
      <w:r w:rsidR="00BB175A" w:rsidRPr="00BB175A">
        <w:t xml:space="preserve"> Check whether the virtual environment is configured successfully</w:t>
      </w:r>
      <w:r w:rsidR="00677918">
        <w:t>:</w:t>
      </w:r>
    </w:p>
    <w:p w14:paraId="0E965875" w14:textId="55B338BE" w:rsidR="00677918" w:rsidRDefault="00677918" w:rsidP="00677918">
      <w:pPr>
        <w:ind w:firstLine="0"/>
      </w:pPr>
    </w:p>
    <w:p w14:paraId="012CCBF5" w14:textId="7B0B4304" w:rsidR="00677918" w:rsidRDefault="00677918" w:rsidP="00677918">
      <w:pPr>
        <w:ind w:firstLine="0"/>
      </w:pPr>
    </w:p>
    <w:p w14:paraId="340DBC4B" w14:textId="60EF9C89" w:rsidR="00677918" w:rsidRDefault="00677918" w:rsidP="00677918">
      <w:pPr>
        <w:ind w:firstLine="0"/>
      </w:pPr>
    </w:p>
    <w:p w14:paraId="0F0BCEC7" w14:textId="77777777" w:rsidR="00677918" w:rsidRDefault="00677918" w:rsidP="00677918">
      <w:pPr>
        <w:ind w:firstLine="0"/>
      </w:pPr>
    </w:p>
    <w:p w14:paraId="13ADD154" w14:textId="77777777" w:rsidR="00677918" w:rsidRDefault="00677918" w:rsidP="00677918">
      <w:pPr>
        <w:ind w:firstLine="0"/>
      </w:pPr>
    </w:p>
    <w:p w14:paraId="601B065A" w14:textId="23EBB32D" w:rsidR="00677918" w:rsidRDefault="00677918" w:rsidP="007A5D7D">
      <w:pPr>
        <w:pStyle w:val="figertitle"/>
        <w:spacing w:before="60"/>
      </w:pPr>
      <w:r>
        <w:t>Figure 1</w:t>
      </w:r>
      <w:r w:rsidR="00DC5421">
        <w:t>6</w:t>
      </w:r>
      <w:r>
        <w:t xml:space="preserve">, Config </w:t>
      </w:r>
      <w:r w:rsidR="000D4DB3" w:rsidRPr="000D4DB3">
        <w:t>virtual environment</w:t>
      </w:r>
    </w:p>
    <w:p w14:paraId="511F06AC" w14:textId="4FC57602" w:rsidR="00F01E9F" w:rsidRDefault="00F01E9F" w:rsidP="00F01E9F">
      <w:pPr>
        <w:pStyle w:val="Heading2"/>
      </w:pPr>
      <w:r>
        <w:t>Web Interface</w:t>
      </w:r>
    </w:p>
    <w:p w14:paraId="60BD2015" w14:textId="0B1A3B1D" w:rsidR="00BD327A" w:rsidRDefault="00BD327A" w:rsidP="00BD327A">
      <w:r>
        <w:t xml:space="preserve">To start Web Interface, </w:t>
      </w:r>
      <w:r w:rsidR="00F15E73">
        <w:t>first-run</w:t>
      </w:r>
      <w:r w:rsidR="003D469C">
        <w:t xml:space="preserve"> code in code block 8</w:t>
      </w:r>
      <w:r w:rsidR="00567958">
        <w:t>.</w:t>
      </w:r>
    </w:p>
    <w:p w14:paraId="52034A68" w14:textId="4C748B32" w:rsidR="003F5D55" w:rsidRDefault="00F859F1" w:rsidP="00F859F1">
      <w:pPr>
        <w:pStyle w:val="excelTiltle"/>
      </w:pPr>
      <w:r>
        <w:t xml:space="preserve">Code block </w:t>
      </w:r>
      <w:r w:rsidR="005859E5">
        <w:t>8</w:t>
      </w:r>
      <w:r>
        <w:t xml:space="preserve">, </w:t>
      </w:r>
      <w:r w:rsidR="00191030">
        <w:t>Run web interface</w:t>
      </w:r>
    </w:p>
    <w:tbl>
      <w:tblPr>
        <w:tblStyle w:val="TableGrid"/>
        <w:tblW w:w="0" w:type="auto"/>
        <w:tblLook w:val="04A0" w:firstRow="1" w:lastRow="0" w:firstColumn="1" w:lastColumn="0" w:noHBand="0" w:noVBand="1"/>
      </w:tblPr>
      <w:tblGrid>
        <w:gridCol w:w="9350"/>
      </w:tblGrid>
      <w:tr w:rsidR="00567958" w14:paraId="6585A8FD" w14:textId="77777777" w:rsidTr="00567958">
        <w:tc>
          <w:tcPr>
            <w:tcW w:w="9350" w:type="dxa"/>
          </w:tcPr>
          <w:p w14:paraId="6C99DB79" w14:textId="2607BBDF" w:rsidR="00567958" w:rsidRPr="00E15E6F" w:rsidRDefault="00E15E6F" w:rsidP="00E15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080808"/>
                <w:sz w:val="27"/>
                <w:szCs w:val="27"/>
                <w:lang w:eastAsia="zh-CN"/>
              </w:rPr>
            </w:pPr>
            <w:r w:rsidRPr="00E15E6F">
              <w:rPr>
                <w:rFonts w:ascii="Courier New" w:eastAsia="Times New Roman" w:hAnsi="Courier New" w:cs="Courier New"/>
                <w:color w:val="0073BF"/>
                <w:sz w:val="20"/>
                <w:szCs w:val="20"/>
                <w:lang w:eastAsia="zh-CN"/>
              </w:rPr>
              <w:t xml:space="preserve">npm </w:t>
            </w:r>
            <w:r w:rsidRPr="00E15E6F">
              <w:rPr>
                <w:rFonts w:ascii="Courier New" w:eastAsia="Times New Roman" w:hAnsi="Courier New" w:cs="Courier New"/>
                <w:color w:val="080808"/>
                <w:sz w:val="20"/>
                <w:szCs w:val="20"/>
                <w:lang w:eastAsia="zh-CN"/>
              </w:rPr>
              <w:t xml:space="preserve">install &amp; </w:t>
            </w:r>
            <w:r w:rsidRPr="00E15E6F">
              <w:rPr>
                <w:rFonts w:ascii="Courier New" w:eastAsia="Times New Roman" w:hAnsi="Courier New" w:cs="Courier New"/>
                <w:color w:val="0073BF"/>
                <w:sz w:val="20"/>
                <w:szCs w:val="20"/>
                <w:lang w:eastAsia="zh-CN"/>
              </w:rPr>
              <w:t xml:space="preserve">npm </w:t>
            </w:r>
            <w:r w:rsidRPr="00E15E6F">
              <w:rPr>
                <w:rFonts w:ascii="Courier New" w:eastAsia="Times New Roman" w:hAnsi="Courier New" w:cs="Courier New"/>
                <w:color w:val="080808"/>
                <w:sz w:val="20"/>
                <w:szCs w:val="20"/>
                <w:lang w:eastAsia="zh-CN"/>
              </w:rPr>
              <w:t>run dev</w:t>
            </w:r>
          </w:p>
        </w:tc>
      </w:tr>
    </w:tbl>
    <w:p w14:paraId="329A143E" w14:textId="1CEBD825" w:rsidR="00F01E9F" w:rsidRDefault="00F01E9F" w:rsidP="0085689C">
      <w:pPr>
        <w:ind w:firstLine="0"/>
      </w:pPr>
    </w:p>
    <w:p w14:paraId="3D5969B5" w14:textId="5612401B" w:rsidR="00446B36" w:rsidRDefault="0085689C" w:rsidP="0085689C">
      <w:pPr>
        <w:ind w:firstLine="0"/>
      </w:pPr>
      <w:r>
        <w:tab/>
      </w:r>
      <w:r w:rsidR="00F15E73">
        <w:t>The web</w:t>
      </w:r>
      <w:r>
        <w:t xml:space="preserve"> </w:t>
      </w:r>
      <w:r w:rsidR="00F7309A">
        <w:t>interface</w:t>
      </w:r>
      <w:r>
        <w:t xml:space="preserve"> should look like </w:t>
      </w:r>
      <w:r w:rsidR="00F15E73">
        <w:t xml:space="preserve">the </w:t>
      </w:r>
      <w:r w:rsidR="00A8685F">
        <w:t xml:space="preserve">screenshot </w:t>
      </w:r>
      <w:r w:rsidR="00F7309A">
        <w:t>shown</w:t>
      </w:r>
      <w:r w:rsidR="00A8685F">
        <w:t xml:space="preserve"> in Figure 1</w:t>
      </w:r>
      <w:r w:rsidR="00D240FD">
        <w:t>7</w:t>
      </w:r>
      <w:r w:rsidR="00A8685F">
        <w:t>.</w:t>
      </w:r>
      <w:r w:rsidR="00446B36" w:rsidRPr="00446B36">
        <w:rPr>
          <w:noProof/>
        </w:rPr>
        <w:drawing>
          <wp:anchor distT="0" distB="0" distL="114300" distR="114300" simplePos="0" relativeHeight="251673600" behindDoc="0" locked="0" layoutInCell="1" allowOverlap="1" wp14:anchorId="635C56C1" wp14:editId="20397FA6">
            <wp:simplePos x="0" y="0"/>
            <wp:positionH relativeFrom="margin">
              <wp:align>right</wp:align>
            </wp:positionH>
            <wp:positionV relativeFrom="paragraph">
              <wp:posOffset>286376</wp:posOffset>
            </wp:positionV>
            <wp:extent cx="5939995" cy="3557016"/>
            <wp:effectExtent l="0" t="0" r="3810" b="5715"/>
            <wp:wrapNone/>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6"/>
                    <a:stretch>
                      <a:fillRect/>
                    </a:stretch>
                  </pic:blipFill>
                  <pic:spPr>
                    <a:xfrm>
                      <a:off x="0" y="0"/>
                      <a:ext cx="5939995" cy="3557016"/>
                    </a:xfrm>
                    <a:prstGeom prst="rect">
                      <a:avLst/>
                    </a:prstGeom>
                  </pic:spPr>
                </pic:pic>
              </a:graphicData>
            </a:graphic>
            <wp14:sizeRelV relativeFrom="margin">
              <wp14:pctHeight>0</wp14:pctHeight>
            </wp14:sizeRelV>
          </wp:anchor>
        </w:drawing>
      </w:r>
    </w:p>
    <w:p w14:paraId="693862D7" w14:textId="4C3B63DF" w:rsidR="00446B36" w:rsidRDefault="00446B36" w:rsidP="0085689C">
      <w:pPr>
        <w:ind w:firstLine="0"/>
      </w:pPr>
    </w:p>
    <w:p w14:paraId="795E7C2D" w14:textId="1BBFEA09" w:rsidR="00A8685F" w:rsidRDefault="00A8685F" w:rsidP="0085689C">
      <w:pPr>
        <w:ind w:firstLine="0"/>
      </w:pPr>
    </w:p>
    <w:p w14:paraId="15AC9F22" w14:textId="77777777" w:rsidR="00446B36" w:rsidRDefault="00446B36" w:rsidP="0085689C">
      <w:pPr>
        <w:ind w:firstLine="0"/>
      </w:pPr>
    </w:p>
    <w:p w14:paraId="2B9A2DB9" w14:textId="77777777" w:rsidR="00446B36" w:rsidRDefault="00446B36" w:rsidP="0085689C">
      <w:pPr>
        <w:ind w:firstLine="0"/>
      </w:pPr>
    </w:p>
    <w:p w14:paraId="2004241F" w14:textId="77777777" w:rsidR="00446B36" w:rsidRDefault="00446B36" w:rsidP="0085689C">
      <w:pPr>
        <w:ind w:firstLine="0"/>
      </w:pPr>
    </w:p>
    <w:p w14:paraId="1376C806" w14:textId="77777777" w:rsidR="00446B36" w:rsidRDefault="00446B36" w:rsidP="0085689C">
      <w:pPr>
        <w:ind w:firstLine="0"/>
      </w:pPr>
    </w:p>
    <w:p w14:paraId="2486E96A" w14:textId="77777777" w:rsidR="00446B36" w:rsidRDefault="00446B36" w:rsidP="0085689C">
      <w:pPr>
        <w:ind w:firstLine="0"/>
      </w:pPr>
    </w:p>
    <w:p w14:paraId="53CC8E63" w14:textId="77777777" w:rsidR="00446B36" w:rsidRDefault="00446B36" w:rsidP="0085689C">
      <w:pPr>
        <w:ind w:firstLine="0"/>
      </w:pPr>
    </w:p>
    <w:p w14:paraId="54BC6974" w14:textId="77777777" w:rsidR="00446B36" w:rsidRDefault="00446B36" w:rsidP="0085689C">
      <w:pPr>
        <w:ind w:firstLine="0"/>
      </w:pPr>
    </w:p>
    <w:p w14:paraId="59C37950" w14:textId="77777777" w:rsidR="00446B36" w:rsidRDefault="00446B36" w:rsidP="0085689C">
      <w:pPr>
        <w:ind w:firstLine="0"/>
      </w:pPr>
    </w:p>
    <w:p w14:paraId="08C24AB1" w14:textId="0325139A" w:rsidR="00446B36" w:rsidRPr="00F01E9F" w:rsidRDefault="00446B36" w:rsidP="00446B36">
      <w:pPr>
        <w:pStyle w:val="figertitle"/>
      </w:pPr>
      <w:r>
        <w:t>Figure 1</w:t>
      </w:r>
      <w:r w:rsidR="00AD4F7C">
        <w:t>7</w:t>
      </w:r>
      <w:r w:rsidR="00183255">
        <w:t>, Screenshot of Web Interface</w:t>
      </w:r>
    </w:p>
    <w:p w14:paraId="7287642E" w14:textId="1DFFC250" w:rsidR="005878E4" w:rsidRDefault="00354353" w:rsidP="005878E4">
      <w:pPr>
        <w:pStyle w:val="SectionTitle"/>
      </w:pPr>
      <w:r w:rsidRPr="00354353">
        <w:lastRenderedPageBreak/>
        <w:t>Analysis and Reflection</w:t>
      </w:r>
    </w:p>
    <w:p w14:paraId="4F1B1C5D" w14:textId="2974230A" w:rsidR="005878E4" w:rsidRDefault="005878E4" w:rsidP="005878E4">
      <w:r>
        <w:t xml:space="preserve"> </w:t>
      </w:r>
      <w:r w:rsidR="000849BB">
        <w:t xml:space="preserve">In this section, what have we </w:t>
      </w:r>
      <w:r w:rsidR="00F15E73">
        <w:t>learned</w:t>
      </w:r>
      <w:r w:rsidR="000849BB">
        <w:t xml:space="preserve"> throug</w:t>
      </w:r>
      <w:r w:rsidR="00496EB7">
        <w:t xml:space="preserve">h this project would be concluded. And </w:t>
      </w:r>
      <w:r w:rsidR="00672A18">
        <w:t xml:space="preserve">some additional possibilities to improve the performance </w:t>
      </w:r>
      <w:r w:rsidR="00782135">
        <w:t>would also be mentioned.</w:t>
      </w:r>
    </w:p>
    <w:p w14:paraId="58691BB4" w14:textId="08E9D25F" w:rsidR="00543CDC" w:rsidRDefault="00543CDC" w:rsidP="00543CDC">
      <w:pPr>
        <w:pStyle w:val="Heading1"/>
      </w:pPr>
      <w:r>
        <w:t xml:space="preserve">What </w:t>
      </w:r>
      <w:r w:rsidR="00EF2CAD">
        <w:t xml:space="preserve">have </w:t>
      </w:r>
      <w:r>
        <w:t>we learn</w:t>
      </w:r>
      <w:r w:rsidR="00EF2CAD">
        <w:t>ed?</w:t>
      </w:r>
    </w:p>
    <w:p w14:paraId="38BE2633" w14:textId="4BD882CC" w:rsidR="00EF2CAD" w:rsidRPr="00EF2CAD" w:rsidRDefault="00E25172" w:rsidP="00EF2CAD">
      <w:r w:rsidRPr="00E25172">
        <w:t xml:space="preserve">Through this project, we have gained a deeper understanding of </w:t>
      </w:r>
      <w:r>
        <w:t>side-channel</w:t>
      </w:r>
      <w:r w:rsidRPr="00E25172">
        <w:t xml:space="preserve"> attacks (especially acoustic channels). We also have a clearer understanding of acoustic signal processing and machine learning applications in the field of information security.</w:t>
      </w:r>
    </w:p>
    <w:p w14:paraId="5E1C0C1A" w14:textId="35863690" w:rsidR="005878E4" w:rsidRPr="00C5686B" w:rsidRDefault="00441F9E" w:rsidP="005878E4">
      <w:pPr>
        <w:pStyle w:val="Heading1"/>
      </w:pPr>
      <w:r>
        <w:t>More Samples</w:t>
      </w:r>
    </w:p>
    <w:p w14:paraId="025B9EBE" w14:textId="1FED9493" w:rsidR="00F935EF" w:rsidRDefault="00EF409C" w:rsidP="005878E4">
      <w:r w:rsidRPr="00EF409C">
        <w:t xml:space="preserve">As mentioned </w:t>
      </w:r>
      <w:r w:rsidR="00F7309A">
        <w:t>in</w:t>
      </w:r>
      <w:r w:rsidRPr="00EF409C">
        <w:t xml:space="preserve"> </w:t>
      </w:r>
      <w:r w:rsidR="00E25172">
        <w:t xml:space="preserve">the </w:t>
      </w:r>
      <w:r w:rsidRPr="00EF409C">
        <w:t>ML model above, the inclusion of more non-noisy samples will drive the machine learning model in a better direction.</w:t>
      </w:r>
      <w:r w:rsidR="00F935EF">
        <w:t xml:space="preserve"> However, d</w:t>
      </w:r>
      <w:r w:rsidRPr="00EF409C">
        <w:t>ue to the limitations of the means of collecting user data in the threat model, it is not possible to obtain a large</w:t>
      </w:r>
      <w:r w:rsidR="00F935EF">
        <w:t>r</w:t>
      </w:r>
      <w:r w:rsidRPr="00EF409C">
        <w:t xml:space="preserve"> amount of data in a single data collection. </w:t>
      </w:r>
    </w:p>
    <w:p w14:paraId="750925FF" w14:textId="36719C46" w:rsidR="005878E4" w:rsidRDefault="00EF409C" w:rsidP="005878E4">
      <w:r w:rsidRPr="00EF409C">
        <w:t xml:space="preserve">This leads us to focus instead on generating more clean data </w:t>
      </w:r>
      <w:r w:rsidR="00F747C6">
        <w:t>using</w:t>
      </w:r>
      <w:r w:rsidRPr="00EF409C">
        <w:t xml:space="preserve"> machine learning. That is, two machine learning models are trained simultaneously, one for keylogging and the other for generating more data that can be used for augmented learning. If the project deadline had been delayed by a month, we might have focused more on GAN (Generative Adversarial Network) to achieve the above goal</w:t>
      </w:r>
      <w:r w:rsidR="00F7309A">
        <w:t>.</w:t>
      </w:r>
    </w:p>
    <w:p w14:paraId="49FD1ED6" w14:textId="5A97E53E" w:rsidR="00441F9E" w:rsidRDefault="00441F9E" w:rsidP="00441F9E">
      <w:pPr>
        <w:pStyle w:val="Heading1"/>
      </w:pPr>
      <w:r>
        <w:t>Better Way to Avoid Noise</w:t>
      </w:r>
    </w:p>
    <w:p w14:paraId="26DEB4CC" w14:textId="77777777" w:rsidR="00374300" w:rsidRDefault="00374300" w:rsidP="00441F9E">
      <w:r w:rsidRPr="00374300">
        <w:t xml:space="preserve">Another idea to improve the training efficiency is to try to shield the training samples from the uncontrollable entropy increase caused by noise. The current noise removal method is to brute-force remove samples identified as noisy by the noise filter module, which somehow further reduces the number of samples available for training of the keylogging prediction model. </w:t>
      </w:r>
    </w:p>
    <w:p w14:paraId="5CE2B62B" w14:textId="12CA6353" w:rsidR="00441F9E" w:rsidRDefault="00374300" w:rsidP="00441F9E">
      <w:r w:rsidRPr="00374300">
        <w:lastRenderedPageBreak/>
        <w:t xml:space="preserve">If we could find some way to filter the samples containing noise, it might greatly improve the current problem of </w:t>
      </w:r>
      <w:r w:rsidR="00E25172">
        <w:t xml:space="preserve">an </w:t>
      </w:r>
      <w:r w:rsidRPr="00374300">
        <w:t>insufficient number of training samples</w:t>
      </w:r>
      <w:r w:rsidR="000E1DCE">
        <w:t>.</w:t>
      </w:r>
      <w:r w:rsidR="0065174E" w:rsidRPr="0065174E">
        <w:t xml:space="preserve"> If additional work time is available, we may look for more potential solutions in that direction</w:t>
      </w:r>
      <w:r w:rsidR="00D01D16">
        <w:t>.</w:t>
      </w:r>
    </w:p>
    <w:p w14:paraId="6B2251AD" w14:textId="47E0E977" w:rsidR="00441F9E" w:rsidRDefault="00144E4D" w:rsidP="00441F9E">
      <w:pPr>
        <w:pStyle w:val="Heading1"/>
      </w:pPr>
      <w:r>
        <w:t>Stricter Align of Push Peak</w:t>
      </w:r>
    </w:p>
    <w:p w14:paraId="1E13FC5C" w14:textId="1096FA34" w:rsidR="00055DE2" w:rsidRPr="00055DE2" w:rsidRDefault="00D57419" w:rsidP="00055DE2">
      <w:r w:rsidRPr="00D57419">
        <w:t xml:space="preserve">Due to slight computational errors and occasional burr signals collected by the microphone, sometimes individual samples have problems with </w:t>
      </w:r>
      <w:r w:rsidR="00E85C2B">
        <w:t xml:space="preserve">the </w:t>
      </w:r>
      <w:r w:rsidRPr="00D57419">
        <w:t>accurate alignment of the push peak. By applying the "peaks" method provided by librosa, there is a greater chance of improving this problem</w:t>
      </w:r>
      <w:r w:rsidR="005B2DFE">
        <w:t>.</w:t>
      </w:r>
    </w:p>
    <w:p w14:paraId="212EAC57" w14:textId="07EB2715" w:rsidR="00C20C84" w:rsidRDefault="0017038F" w:rsidP="00C20C84">
      <w:pPr>
        <w:pStyle w:val="SectionTitle"/>
      </w:pPr>
      <w:r w:rsidRPr="0017038F">
        <w:lastRenderedPageBreak/>
        <w:t>Conclusions and Future Work</w:t>
      </w:r>
    </w:p>
    <w:p w14:paraId="16964C91" w14:textId="6CDB2129" w:rsidR="00C20C84" w:rsidRPr="00E7305D" w:rsidRDefault="00C20C84" w:rsidP="00C20C84">
      <w:r>
        <w:t xml:space="preserve"> </w:t>
      </w:r>
      <w:r w:rsidR="00F91878" w:rsidRPr="00F91878">
        <w:t>We experimented with CNNs to classify audio data that had been push</w:t>
      </w:r>
      <w:r w:rsidR="00DE77AE">
        <w:t>-peaks</w:t>
      </w:r>
      <w:r w:rsidR="00F91878" w:rsidRPr="00F91878">
        <w:t xml:space="preserve">-aligned and transcoded to spectrograms, and with a small number of labels (typically under 10), the model could still make good predictions using only three to five samples per category. However, once the number of labels increases (e.g., to a maximum of 26), the model becomes </w:t>
      </w:r>
      <w:r w:rsidR="00D44537" w:rsidRPr="00F91878">
        <w:t>hungrier</w:t>
      </w:r>
      <w:r w:rsidR="00F91878" w:rsidRPr="00F91878">
        <w:t xml:space="preserve"> for larger sample data to combat the noise. We will explore additional means to optimize this project as conditions allow</w:t>
      </w:r>
      <w:r w:rsidR="00F91878">
        <w:t>.</w:t>
      </w:r>
    </w:p>
    <w:p w14:paraId="700E090B" w14:textId="3157DC05" w:rsidR="00C20C84" w:rsidRDefault="00C20C84" w:rsidP="002A051B">
      <w:pPr>
        <w:pStyle w:val="Heading1"/>
      </w:pPr>
    </w:p>
    <w:p w14:paraId="0BE9C514" w14:textId="10F03B9E" w:rsidR="00C20C84" w:rsidRDefault="00C20C84" w:rsidP="00C20C84">
      <w:pPr>
        <w:ind w:firstLine="0"/>
      </w:pPr>
    </w:p>
    <w:sdt>
      <w:sdtPr>
        <w:rPr>
          <w:rFonts w:asciiTheme="minorHAnsi" w:eastAsiaTheme="minorEastAsia" w:hAnsiTheme="minorHAnsi" w:cstheme="minorBidi"/>
          <w:sz w:val="24"/>
        </w:rPr>
        <w:id w:val="-1096949615"/>
        <w:docPartObj>
          <w:docPartGallery w:val="Bibliographies"/>
          <w:docPartUnique/>
        </w:docPartObj>
      </w:sdtPr>
      <w:sdtEndPr/>
      <w:sdtContent>
        <w:p w14:paraId="5734C308" w14:textId="77777777" w:rsidR="00097169" w:rsidRDefault="00097169" w:rsidP="00097169">
          <w:pPr>
            <w:pStyle w:val="SectionTitle"/>
          </w:pPr>
          <w:r>
            <w:t>References</w:t>
          </w:r>
        </w:p>
        <w:sdt>
          <w:sdtPr>
            <w:id w:val="-573587230"/>
            <w:bibliography/>
          </w:sdtPr>
          <w:sdtEndPr/>
          <w:sdtContent>
            <w:p w14:paraId="4F742495" w14:textId="6F5DCCE9" w:rsidR="004203A5" w:rsidRDefault="004203A5" w:rsidP="004203A5">
              <w:pPr>
                <w:pStyle w:val="Bibliography"/>
                <w:rPr>
                  <w:rFonts w:ascii="Arial" w:hAnsi="Arial" w:cs="Arial"/>
                  <w:color w:val="222222"/>
                  <w:sz w:val="20"/>
                  <w:szCs w:val="20"/>
                  <w:shd w:val="clear" w:color="auto" w:fill="FFFFFF"/>
                </w:rPr>
              </w:pPr>
              <w:r>
                <w:rPr>
                  <w:rFonts w:ascii="Arial" w:hAnsi="Arial" w:cs="Arial"/>
                  <w:color w:val="222222"/>
                  <w:sz w:val="20"/>
                  <w:szCs w:val="20"/>
                  <w:shd w:val="clear" w:color="auto" w:fill="FFFFFF"/>
                </w:rPr>
                <w:t>Compagno, A., Conti, M., Lain, D., &amp; Tsudik, G. (2017, April). Don't skype &amp; type! acoustic eavesdropping in voice-over-</w:t>
              </w:r>
              <w:r w:rsidR="00FC5B2C">
                <w:rPr>
                  <w:rFonts w:ascii="Arial" w:hAnsi="Arial" w:cs="Arial"/>
                  <w:color w:val="222222"/>
                  <w:sz w:val="20"/>
                  <w:szCs w:val="20"/>
                  <w:shd w:val="clear" w:color="auto" w:fill="FFFFFF"/>
                </w:rPr>
                <w:t>IP</w:t>
              </w:r>
              <w:r>
                <w:rPr>
                  <w:rFonts w:ascii="Arial" w:hAnsi="Arial" w:cs="Arial"/>
                  <w:color w:val="222222"/>
                  <w:sz w:val="20"/>
                  <w:szCs w:val="20"/>
                  <w:shd w:val="clear" w:color="auto" w:fill="FFFFFF"/>
                </w:rPr>
                <w:t>.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2017 ACM on Asia Conference on Computer and Communications Security</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703-715).</w:t>
              </w:r>
            </w:p>
            <w:p w14:paraId="35AC37EE" w14:textId="77777777" w:rsidR="004203A5" w:rsidRPr="00405E54" w:rsidRDefault="004203A5" w:rsidP="004203A5"/>
            <w:p w14:paraId="2AEA6A19" w14:textId="77777777" w:rsidR="004203A5" w:rsidRDefault="004203A5" w:rsidP="004203A5">
              <w:pPr>
                <w:ind w:firstLine="0"/>
                <w:rPr>
                  <w:rFonts w:ascii="Arial" w:hAnsi="Arial" w:cs="Arial"/>
                  <w:color w:val="222222"/>
                  <w:sz w:val="20"/>
                  <w:szCs w:val="20"/>
                  <w:shd w:val="clear" w:color="auto" w:fill="FFFFFF"/>
                </w:rPr>
              </w:pPr>
              <w:r>
                <w:rPr>
                  <w:rFonts w:ascii="Arial" w:hAnsi="Arial" w:cs="Arial"/>
                  <w:color w:val="222222"/>
                  <w:sz w:val="20"/>
                  <w:szCs w:val="20"/>
                  <w:shd w:val="clear" w:color="auto" w:fill="FFFFFF"/>
                </w:rPr>
                <w:t>Zhuang, L., Zhou, F., &amp; Tygar, J. D. (2009). Keyboard acoustic emanations revisited.</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ACM Transactions on Information and System Security (TISSEC)</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13</w:t>
              </w:r>
              <w:r>
                <w:rPr>
                  <w:rFonts w:ascii="Arial" w:hAnsi="Arial" w:cs="Arial"/>
                  <w:color w:val="222222"/>
                  <w:sz w:val="20"/>
                  <w:szCs w:val="20"/>
                  <w:shd w:val="clear" w:color="auto" w:fill="FFFFFF"/>
                </w:rPr>
                <w:t>(1), 1-26.</w:t>
              </w:r>
            </w:p>
            <w:p w14:paraId="7DF5033E" w14:textId="77777777" w:rsidR="004203A5" w:rsidRDefault="004203A5" w:rsidP="004203A5">
              <w:pPr>
                <w:ind w:firstLine="0"/>
                <w:rPr>
                  <w:rFonts w:ascii="Arial" w:hAnsi="Arial" w:cs="Arial"/>
                  <w:color w:val="222222"/>
                  <w:sz w:val="20"/>
                  <w:szCs w:val="20"/>
                  <w:shd w:val="clear" w:color="auto" w:fill="FFFFFF"/>
                </w:rPr>
              </w:pPr>
            </w:p>
            <w:p w14:paraId="3B8A4A46" w14:textId="77777777" w:rsidR="004203A5" w:rsidRDefault="004203A5" w:rsidP="004203A5">
              <w:pPr>
                <w:ind w:firstLine="0"/>
                <w:rPr>
                  <w:rFonts w:ascii="Arial" w:hAnsi="Arial" w:cs="Arial"/>
                  <w:color w:val="222222"/>
                  <w:sz w:val="20"/>
                  <w:szCs w:val="20"/>
                  <w:shd w:val="clear" w:color="auto" w:fill="FFFFFF"/>
                </w:rPr>
              </w:pPr>
              <w:r>
                <w:rPr>
                  <w:rFonts w:ascii="Arial" w:hAnsi="Arial" w:cs="Arial"/>
                  <w:color w:val="222222"/>
                  <w:sz w:val="20"/>
                  <w:szCs w:val="20"/>
                  <w:shd w:val="clear" w:color="auto" w:fill="FFFFFF"/>
                </w:rPr>
                <w:t>Heittola, T., Çakır, E., &amp; Virtanen, T. (2018). The machine learning approach for analysis of sound scenes and events.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Computational Analysis of Sound Scenes and Events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13-40). Springer, Cham.</w:t>
              </w:r>
            </w:p>
            <w:p w14:paraId="435036DF" w14:textId="77777777" w:rsidR="004203A5" w:rsidRDefault="004203A5" w:rsidP="004203A5">
              <w:pPr>
                <w:ind w:firstLine="0"/>
                <w:rPr>
                  <w:rFonts w:ascii="Arial" w:hAnsi="Arial" w:cs="Arial"/>
                  <w:color w:val="222222"/>
                  <w:sz w:val="20"/>
                  <w:szCs w:val="20"/>
                  <w:shd w:val="clear" w:color="auto" w:fill="FFFFFF"/>
                </w:rPr>
              </w:pPr>
            </w:p>
            <w:p w14:paraId="7755E1E0" w14:textId="20B0CB48" w:rsidR="004203A5" w:rsidRDefault="004203A5" w:rsidP="004203A5">
              <w:pPr>
                <w:ind w:firstLine="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Mnasri, Z., Rovetta, S., &amp; Masulli, F. (2021). Anomalous sound event detection: A survey of machine </w:t>
              </w:r>
              <w:r w:rsidR="00E85C2B">
                <w:rPr>
                  <w:rFonts w:ascii="Arial" w:hAnsi="Arial" w:cs="Arial"/>
                  <w:color w:val="222222"/>
                  <w:sz w:val="20"/>
                  <w:szCs w:val="20"/>
                  <w:shd w:val="clear" w:color="auto" w:fill="FFFFFF"/>
                </w:rPr>
                <w:t>learning-based</w:t>
              </w:r>
              <w:r>
                <w:rPr>
                  <w:rFonts w:ascii="Arial" w:hAnsi="Arial" w:cs="Arial"/>
                  <w:color w:val="222222"/>
                  <w:sz w:val="20"/>
                  <w:szCs w:val="20"/>
                  <w:shd w:val="clear" w:color="auto" w:fill="FFFFFF"/>
                </w:rPr>
                <w:t xml:space="preserve"> methods and applications.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Multimedia Tools and Applications</w:t>
              </w:r>
              <w:r>
                <w:rPr>
                  <w:rFonts w:ascii="Arial" w:hAnsi="Arial" w:cs="Arial"/>
                  <w:color w:val="222222"/>
                  <w:sz w:val="20"/>
                  <w:szCs w:val="20"/>
                  <w:shd w:val="clear" w:color="auto" w:fill="FFFFFF"/>
                </w:rPr>
                <w:t>, 1-50.</w:t>
              </w:r>
            </w:p>
            <w:p w14:paraId="1E2AF74E" w14:textId="34C7388D" w:rsidR="00097169" w:rsidRDefault="00097169" w:rsidP="00097169">
              <w:pPr>
                <w:pStyle w:val="Bibliography"/>
                <w:rPr>
                  <w:noProof/>
                </w:rPr>
              </w:pPr>
            </w:p>
            <w:p w14:paraId="715E264D" w14:textId="190446D9" w:rsidR="00097169" w:rsidRDefault="00097169" w:rsidP="00097169">
              <w:pPr>
                <w:pStyle w:val="Bibliography"/>
              </w:pPr>
            </w:p>
            <w:p w14:paraId="43F0564D" w14:textId="77777777" w:rsidR="00097169" w:rsidRDefault="00D01E37"/>
          </w:sdtContent>
        </w:sdt>
      </w:sdtContent>
    </w:sdt>
    <w:p w14:paraId="045B69AF" w14:textId="27FD4499" w:rsidR="0061747E" w:rsidRPr="0061747E" w:rsidRDefault="0061747E" w:rsidP="0061747E"/>
    <w:p w14:paraId="739CB0CD" w14:textId="1353391A" w:rsidR="004D6B86" w:rsidRDefault="004D6B86">
      <w:pPr>
        <w:pStyle w:val="TableFigure"/>
      </w:pPr>
    </w:p>
    <w:p w14:paraId="54A2CB15" w14:textId="3F75363F" w:rsidR="004D6B86" w:rsidRDefault="004D6B86">
      <w:pPr>
        <w:pStyle w:val="TableFigure"/>
      </w:pPr>
    </w:p>
    <w:sectPr w:rsidR="004D6B86" w:rsidSect="00DD063C">
      <w:headerReference w:type="default" r:id="rId37"/>
      <w:headerReference w:type="first" r:id="rId3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A3A1" w14:textId="77777777" w:rsidR="006C5A5C" w:rsidRDefault="006C5A5C">
      <w:pPr>
        <w:spacing w:line="240" w:lineRule="auto"/>
      </w:pPr>
      <w:r>
        <w:separator/>
      </w:r>
    </w:p>
    <w:p w14:paraId="32C22EA2" w14:textId="77777777" w:rsidR="006C5A5C" w:rsidRDefault="006C5A5C"/>
  </w:endnote>
  <w:endnote w:type="continuationSeparator" w:id="0">
    <w:p w14:paraId="7E7D67C2" w14:textId="77777777" w:rsidR="006C5A5C" w:rsidRDefault="006C5A5C">
      <w:pPr>
        <w:spacing w:line="240" w:lineRule="auto"/>
      </w:pPr>
      <w:r>
        <w:continuationSeparator/>
      </w:r>
    </w:p>
    <w:p w14:paraId="2C028AF1" w14:textId="77777777" w:rsidR="006C5A5C" w:rsidRDefault="006C5A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DA47" w14:textId="77777777" w:rsidR="006C5A5C" w:rsidRDefault="006C5A5C">
      <w:pPr>
        <w:spacing w:line="240" w:lineRule="auto"/>
      </w:pPr>
      <w:r>
        <w:separator/>
      </w:r>
    </w:p>
    <w:p w14:paraId="20F69FE6" w14:textId="77777777" w:rsidR="006C5A5C" w:rsidRDefault="006C5A5C"/>
  </w:footnote>
  <w:footnote w:type="continuationSeparator" w:id="0">
    <w:p w14:paraId="154A3008" w14:textId="77777777" w:rsidR="006C5A5C" w:rsidRDefault="006C5A5C">
      <w:pPr>
        <w:spacing w:line="240" w:lineRule="auto"/>
      </w:pPr>
      <w:r>
        <w:continuationSeparator/>
      </w:r>
    </w:p>
    <w:p w14:paraId="5A216F2F" w14:textId="77777777" w:rsidR="006C5A5C" w:rsidRDefault="006C5A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2ADFB05"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09CA7737" w14:textId="59227316" w:rsidR="004D6B86" w:rsidRPr="00170521" w:rsidRDefault="00D01E37" w:rsidP="00170521">
          <w:pPr>
            <w:pStyle w:val="Header"/>
          </w:pPr>
          <w:sdt>
            <w:sdtPr>
              <w:alias w:val="Enter shortened title:"/>
              <w:tag w:val="Enter shortened title:"/>
              <w:id w:val="-582528332"/>
              <w:placeholder>
                <w:docPart w:val="5283C28B5FC042349F13FC29059A8024"/>
              </w:placeholder>
              <w15:dataBinding w:prefixMappings="xmlns:ns0='http://schemas.microsoft.com/temp/samples' " w:xpath="/ns0:employees[1]/ns0:employee[1]/ns0:CustomerName[1]" w:storeItemID="{B98E728A-96FF-4995-885C-5AF887AB0C35}" w16sdtdh:storeItemChecksum="rdQhuA=="/>
              <w15:appearance w15:val="hidden"/>
            </w:sdtPr>
            <w:sdtEndPr/>
            <w:sdtContent/>
          </w:sdt>
        </w:p>
      </w:tc>
      <w:tc>
        <w:tcPr>
          <w:tcW w:w="1080" w:type="dxa"/>
        </w:tcPr>
        <w:p w14:paraId="374C3C31"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6783B2C6"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0A20C8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C786FB6" w14:textId="7EE8B0D5" w:rsidR="004D6B86" w:rsidRPr="009F0414" w:rsidRDefault="00F9667F" w:rsidP="00504F88">
          <w:pPr>
            <w:pStyle w:val="Header"/>
          </w:pPr>
          <w:r w:rsidRPr="00F9667F">
            <w:t xml:space="preserve">Keylogging </w:t>
          </w:r>
          <w:r>
            <w:t>U</w:t>
          </w:r>
          <w:r w:rsidRPr="00F9667F">
            <w:t xml:space="preserve">sing </w:t>
          </w:r>
          <w:r>
            <w:t>A</w:t>
          </w:r>
          <w:r w:rsidRPr="00F9667F">
            <w:t xml:space="preserve">coustic </w:t>
          </w:r>
          <w:r>
            <w:t>S</w:t>
          </w:r>
          <w:r w:rsidRPr="00F9667F">
            <w:t>ignature</w:t>
          </w:r>
          <w:sdt>
            <w:sdtPr>
              <w:alias w:val="Enter shortened title:"/>
              <w:tag w:val="Enter shortened title:"/>
              <w:id w:val="-211583021"/>
              <w:placeholder>
                <w:docPart w:val="D441A9368B864BA6B6907BED7E1A890A"/>
              </w:placeholder>
              <w15:dataBinding w:prefixMappings="xmlns:ns0='http://schemas.microsoft.com/temp/samples' " w:xpath="/ns0:employees[1]/ns0:employee[1]/ns0:CustomerName[1]" w:storeItemID="{B98E728A-96FF-4995-885C-5AF887AB0C35}" w16sdtdh:storeItemChecksum="rdQhuA=="/>
              <w15:appearance w15:val="hidden"/>
            </w:sdtPr>
            <w:sdtEndPr/>
            <w:sdtContent/>
          </w:sdt>
        </w:p>
      </w:tc>
      <w:tc>
        <w:tcPr>
          <w:tcW w:w="1080" w:type="dxa"/>
        </w:tcPr>
        <w:p w14:paraId="536263F8"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63C7F61A"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72439F"/>
    <w:multiLevelType w:val="hybridMultilevel"/>
    <w:tmpl w:val="F32C899E"/>
    <w:lvl w:ilvl="0" w:tplc="CE72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8E4524"/>
    <w:multiLevelType w:val="hybridMultilevel"/>
    <w:tmpl w:val="61706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154643"/>
    <w:multiLevelType w:val="hybridMultilevel"/>
    <w:tmpl w:val="311C5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5990775">
    <w:abstractNumId w:val="9"/>
  </w:num>
  <w:num w:numId="2" w16cid:durableId="285090071">
    <w:abstractNumId w:val="7"/>
  </w:num>
  <w:num w:numId="3" w16cid:durableId="98991768">
    <w:abstractNumId w:val="6"/>
  </w:num>
  <w:num w:numId="4" w16cid:durableId="1534659365">
    <w:abstractNumId w:val="5"/>
  </w:num>
  <w:num w:numId="5" w16cid:durableId="1636256864">
    <w:abstractNumId w:val="4"/>
  </w:num>
  <w:num w:numId="6" w16cid:durableId="470948415">
    <w:abstractNumId w:val="8"/>
  </w:num>
  <w:num w:numId="7" w16cid:durableId="2107341401">
    <w:abstractNumId w:val="3"/>
  </w:num>
  <w:num w:numId="8" w16cid:durableId="1366255182">
    <w:abstractNumId w:val="2"/>
  </w:num>
  <w:num w:numId="9" w16cid:durableId="1191723519">
    <w:abstractNumId w:val="1"/>
  </w:num>
  <w:num w:numId="10" w16cid:durableId="1522545283">
    <w:abstractNumId w:val="0"/>
  </w:num>
  <w:num w:numId="11" w16cid:durableId="768506712">
    <w:abstractNumId w:val="9"/>
    <w:lvlOverride w:ilvl="0">
      <w:startOverride w:val="1"/>
    </w:lvlOverride>
  </w:num>
  <w:num w:numId="12" w16cid:durableId="131287771">
    <w:abstractNumId w:val="12"/>
  </w:num>
  <w:num w:numId="13" w16cid:durableId="1069158983">
    <w:abstractNumId w:val="10"/>
  </w:num>
  <w:num w:numId="14" w16cid:durableId="1841697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defaultTabStop w:val="0"/>
  <w:characterSpacingControl w:val="doNotCompress"/>
  <w:hdrShapeDefaults>
    <o:shapedefaults v:ext="edit" spidmax="205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2B9"/>
    <w:rsid w:val="00004A04"/>
    <w:rsid w:val="00006BBA"/>
    <w:rsid w:val="0001010E"/>
    <w:rsid w:val="00011E59"/>
    <w:rsid w:val="000129DF"/>
    <w:rsid w:val="0001527C"/>
    <w:rsid w:val="00015498"/>
    <w:rsid w:val="000217F5"/>
    <w:rsid w:val="000270CA"/>
    <w:rsid w:val="00033823"/>
    <w:rsid w:val="00040F5E"/>
    <w:rsid w:val="0004322B"/>
    <w:rsid w:val="00052B8A"/>
    <w:rsid w:val="00053E6B"/>
    <w:rsid w:val="00055DE2"/>
    <w:rsid w:val="00056D1E"/>
    <w:rsid w:val="00057318"/>
    <w:rsid w:val="0006565B"/>
    <w:rsid w:val="0006673F"/>
    <w:rsid w:val="00082060"/>
    <w:rsid w:val="000849BB"/>
    <w:rsid w:val="00094538"/>
    <w:rsid w:val="000953DC"/>
    <w:rsid w:val="00097169"/>
    <w:rsid w:val="000A0E89"/>
    <w:rsid w:val="000A6287"/>
    <w:rsid w:val="000A76ED"/>
    <w:rsid w:val="000B3F2D"/>
    <w:rsid w:val="000C0451"/>
    <w:rsid w:val="000C4894"/>
    <w:rsid w:val="000C4A8F"/>
    <w:rsid w:val="000C68E4"/>
    <w:rsid w:val="000D0055"/>
    <w:rsid w:val="000D38B1"/>
    <w:rsid w:val="000D4DB3"/>
    <w:rsid w:val="000D7917"/>
    <w:rsid w:val="000D7ADE"/>
    <w:rsid w:val="000E1DCE"/>
    <w:rsid w:val="000E2B7C"/>
    <w:rsid w:val="000E3F1D"/>
    <w:rsid w:val="000F0987"/>
    <w:rsid w:val="000F1196"/>
    <w:rsid w:val="000F3CF6"/>
    <w:rsid w:val="000F4118"/>
    <w:rsid w:val="000F664E"/>
    <w:rsid w:val="00101140"/>
    <w:rsid w:val="00101FED"/>
    <w:rsid w:val="001023BE"/>
    <w:rsid w:val="00102F36"/>
    <w:rsid w:val="00103D15"/>
    <w:rsid w:val="00106809"/>
    <w:rsid w:val="00107959"/>
    <w:rsid w:val="00111382"/>
    <w:rsid w:val="00112A19"/>
    <w:rsid w:val="00114BFA"/>
    <w:rsid w:val="001150E2"/>
    <w:rsid w:val="001169FD"/>
    <w:rsid w:val="001211AA"/>
    <w:rsid w:val="00131034"/>
    <w:rsid w:val="0013138D"/>
    <w:rsid w:val="0013188D"/>
    <w:rsid w:val="001333C1"/>
    <w:rsid w:val="001342BD"/>
    <w:rsid w:val="001404DA"/>
    <w:rsid w:val="00141501"/>
    <w:rsid w:val="00141EC8"/>
    <w:rsid w:val="00144E4D"/>
    <w:rsid w:val="001463C1"/>
    <w:rsid w:val="001503C4"/>
    <w:rsid w:val="0015429F"/>
    <w:rsid w:val="001602E3"/>
    <w:rsid w:val="00160C0C"/>
    <w:rsid w:val="00164BC6"/>
    <w:rsid w:val="0016511E"/>
    <w:rsid w:val="001664A2"/>
    <w:rsid w:val="00167824"/>
    <w:rsid w:val="0017038F"/>
    <w:rsid w:val="00170521"/>
    <w:rsid w:val="00172EC2"/>
    <w:rsid w:val="00183255"/>
    <w:rsid w:val="00183AA0"/>
    <w:rsid w:val="00185C47"/>
    <w:rsid w:val="00191030"/>
    <w:rsid w:val="00193E38"/>
    <w:rsid w:val="001A3D74"/>
    <w:rsid w:val="001A50F7"/>
    <w:rsid w:val="001B0CE3"/>
    <w:rsid w:val="001B45BC"/>
    <w:rsid w:val="001B4848"/>
    <w:rsid w:val="001B4F7B"/>
    <w:rsid w:val="001C03D2"/>
    <w:rsid w:val="001C381C"/>
    <w:rsid w:val="001C627A"/>
    <w:rsid w:val="001C7C59"/>
    <w:rsid w:val="001D04EE"/>
    <w:rsid w:val="001D2395"/>
    <w:rsid w:val="001E05F1"/>
    <w:rsid w:val="001E4495"/>
    <w:rsid w:val="001F113A"/>
    <w:rsid w:val="001F305E"/>
    <w:rsid w:val="001F3741"/>
    <w:rsid w:val="001F447A"/>
    <w:rsid w:val="001F4A07"/>
    <w:rsid w:val="001F7399"/>
    <w:rsid w:val="00202817"/>
    <w:rsid w:val="0020677E"/>
    <w:rsid w:val="002077B7"/>
    <w:rsid w:val="00212319"/>
    <w:rsid w:val="002138F4"/>
    <w:rsid w:val="002217DC"/>
    <w:rsid w:val="00225771"/>
    <w:rsid w:val="00225BE3"/>
    <w:rsid w:val="00227177"/>
    <w:rsid w:val="00237C81"/>
    <w:rsid w:val="00240D9E"/>
    <w:rsid w:val="00242B11"/>
    <w:rsid w:val="00250C98"/>
    <w:rsid w:val="00274E0A"/>
    <w:rsid w:val="00274EDC"/>
    <w:rsid w:val="002928B3"/>
    <w:rsid w:val="002932CB"/>
    <w:rsid w:val="0029627D"/>
    <w:rsid w:val="002A051B"/>
    <w:rsid w:val="002A5618"/>
    <w:rsid w:val="002B080E"/>
    <w:rsid w:val="002B27CA"/>
    <w:rsid w:val="002B6153"/>
    <w:rsid w:val="002C06A2"/>
    <w:rsid w:val="002C20DD"/>
    <w:rsid w:val="002C401E"/>
    <w:rsid w:val="002C627C"/>
    <w:rsid w:val="002D0AF1"/>
    <w:rsid w:val="002D419D"/>
    <w:rsid w:val="002D56EA"/>
    <w:rsid w:val="002D6BD0"/>
    <w:rsid w:val="002D7CC3"/>
    <w:rsid w:val="002E3FF5"/>
    <w:rsid w:val="002F052F"/>
    <w:rsid w:val="002F17EC"/>
    <w:rsid w:val="002F29BB"/>
    <w:rsid w:val="002F6AC9"/>
    <w:rsid w:val="002F78E4"/>
    <w:rsid w:val="00305313"/>
    <w:rsid w:val="00305C7A"/>
    <w:rsid w:val="0030730A"/>
    <w:rsid w:val="00307586"/>
    <w:rsid w:val="0031089B"/>
    <w:rsid w:val="00313D76"/>
    <w:rsid w:val="00317278"/>
    <w:rsid w:val="00320339"/>
    <w:rsid w:val="00320971"/>
    <w:rsid w:val="00320C59"/>
    <w:rsid w:val="00323353"/>
    <w:rsid w:val="00323448"/>
    <w:rsid w:val="00324388"/>
    <w:rsid w:val="00332A1F"/>
    <w:rsid w:val="00334270"/>
    <w:rsid w:val="00336906"/>
    <w:rsid w:val="00337730"/>
    <w:rsid w:val="00340B9E"/>
    <w:rsid w:val="0034128A"/>
    <w:rsid w:val="00342ADF"/>
    <w:rsid w:val="0034363A"/>
    <w:rsid w:val="00344594"/>
    <w:rsid w:val="00345333"/>
    <w:rsid w:val="00345687"/>
    <w:rsid w:val="00347CA9"/>
    <w:rsid w:val="0035053C"/>
    <w:rsid w:val="00351258"/>
    <w:rsid w:val="00352F80"/>
    <w:rsid w:val="00353F63"/>
    <w:rsid w:val="00354353"/>
    <w:rsid w:val="003571B4"/>
    <w:rsid w:val="00357F6B"/>
    <w:rsid w:val="00363837"/>
    <w:rsid w:val="00374300"/>
    <w:rsid w:val="00381240"/>
    <w:rsid w:val="00382E74"/>
    <w:rsid w:val="00384BA0"/>
    <w:rsid w:val="00392040"/>
    <w:rsid w:val="003977DA"/>
    <w:rsid w:val="00397FFD"/>
    <w:rsid w:val="003A06C6"/>
    <w:rsid w:val="003A0F49"/>
    <w:rsid w:val="003A28BF"/>
    <w:rsid w:val="003A28DB"/>
    <w:rsid w:val="003A2A7D"/>
    <w:rsid w:val="003A3023"/>
    <w:rsid w:val="003B1C32"/>
    <w:rsid w:val="003B201D"/>
    <w:rsid w:val="003D469C"/>
    <w:rsid w:val="003D566C"/>
    <w:rsid w:val="003D7F6B"/>
    <w:rsid w:val="003E030B"/>
    <w:rsid w:val="003E06F5"/>
    <w:rsid w:val="003E36A1"/>
    <w:rsid w:val="003E36B1"/>
    <w:rsid w:val="003E386B"/>
    <w:rsid w:val="003E4162"/>
    <w:rsid w:val="003E6827"/>
    <w:rsid w:val="003F4986"/>
    <w:rsid w:val="003F5D55"/>
    <w:rsid w:val="003F7CBD"/>
    <w:rsid w:val="00400A03"/>
    <w:rsid w:val="004130D1"/>
    <w:rsid w:val="004168BD"/>
    <w:rsid w:val="004203A5"/>
    <w:rsid w:val="00422E8D"/>
    <w:rsid w:val="00430A9C"/>
    <w:rsid w:val="00435365"/>
    <w:rsid w:val="004365AC"/>
    <w:rsid w:val="00441EDE"/>
    <w:rsid w:val="00441F9E"/>
    <w:rsid w:val="00442146"/>
    <w:rsid w:val="00446B36"/>
    <w:rsid w:val="0045020F"/>
    <w:rsid w:val="00450649"/>
    <w:rsid w:val="0045068D"/>
    <w:rsid w:val="00451081"/>
    <w:rsid w:val="00452868"/>
    <w:rsid w:val="00457718"/>
    <w:rsid w:val="004606AF"/>
    <w:rsid w:val="00465A49"/>
    <w:rsid w:val="00466DA1"/>
    <w:rsid w:val="004714FA"/>
    <w:rsid w:val="004766BA"/>
    <w:rsid w:val="00480988"/>
    <w:rsid w:val="00480EE0"/>
    <w:rsid w:val="00481CF8"/>
    <w:rsid w:val="00483ED5"/>
    <w:rsid w:val="00486323"/>
    <w:rsid w:val="00492C2D"/>
    <w:rsid w:val="00493A06"/>
    <w:rsid w:val="00496EB7"/>
    <w:rsid w:val="004A0214"/>
    <w:rsid w:val="004A3D87"/>
    <w:rsid w:val="004A737D"/>
    <w:rsid w:val="004B18A9"/>
    <w:rsid w:val="004B6C90"/>
    <w:rsid w:val="004C09E0"/>
    <w:rsid w:val="004C2105"/>
    <w:rsid w:val="004C3692"/>
    <w:rsid w:val="004C5927"/>
    <w:rsid w:val="004C786D"/>
    <w:rsid w:val="004D4F8C"/>
    <w:rsid w:val="004D6B86"/>
    <w:rsid w:val="004D7330"/>
    <w:rsid w:val="004D7E17"/>
    <w:rsid w:val="004E3B98"/>
    <w:rsid w:val="004E450C"/>
    <w:rsid w:val="004E7A47"/>
    <w:rsid w:val="00502FC3"/>
    <w:rsid w:val="00504F88"/>
    <w:rsid w:val="005053A0"/>
    <w:rsid w:val="005136E7"/>
    <w:rsid w:val="005165F7"/>
    <w:rsid w:val="00531A13"/>
    <w:rsid w:val="00543CDC"/>
    <w:rsid w:val="00545D91"/>
    <w:rsid w:val="0055242C"/>
    <w:rsid w:val="0055378B"/>
    <w:rsid w:val="00555FF1"/>
    <w:rsid w:val="005566AC"/>
    <w:rsid w:val="00561324"/>
    <w:rsid w:val="00562516"/>
    <w:rsid w:val="0056399B"/>
    <w:rsid w:val="00567958"/>
    <w:rsid w:val="00576146"/>
    <w:rsid w:val="00577148"/>
    <w:rsid w:val="00577D04"/>
    <w:rsid w:val="005859E5"/>
    <w:rsid w:val="005878E4"/>
    <w:rsid w:val="005911C2"/>
    <w:rsid w:val="00592F19"/>
    <w:rsid w:val="0059470D"/>
    <w:rsid w:val="00595412"/>
    <w:rsid w:val="005A1FD9"/>
    <w:rsid w:val="005A2521"/>
    <w:rsid w:val="005B097A"/>
    <w:rsid w:val="005B2DFE"/>
    <w:rsid w:val="005C6CAC"/>
    <w:rsid w:val="005C7B0B"/>
    <w:rsid w:val="005D5417"/>
    <w:rsid w:val="005D65F1"/>
    <w:rsid w:val="005E16CE"/>
    <w:rsid w:val="005F39B8"/>
    <w:rsid w:val="005F4628"/>
    <w:rsid w:val="005F4650"/>
    <w:rsid w:val="00604A60"/>
    <w:rsid w:val="006053D9"/>
    <w:rsid w:val="00605DC8"/>
    <w:rsid w:val="00613F4B"/>
    <w:rsid w:val="006142DD"/>
    <w:rsid w:val="0061747E"/>
    <w:rsid w:val="006204AB"/>
    <w:rsid w:val="00620803"/>
    <w:rsid w:val="006278CB"/>
    <w:rsid w:val="00641876"/>
    <w:rsid w:val="00645290"/>
    <w:rsid w:val="00646298"/>
    <w:rsid w:val="00646BC6"/>
    <w:rsid w:val="0065174E"/>
    <w:rsid w:val="00657596"/>
    <w:rsid w:val="00662429"/>
    <w:rsid w:val="006719E3"/>
    <w:rsid w:val="00672A18"/>
    <w:rsid w:val="00673BBE"/>
    <w:rsid w:val="00677918"/>
    <w:rsid w:val="0068070C"/>
    <w:rsid w:val="00684C26"/>
    <w:rsid w:val="006942B7"/>
    <w:rsid w:val="006953A2"/>
    <w:rsid w:val="00695EE0"/>
    <w:rsid w:val="006A47DB"/>
    <w:rsid w:val="006A5803"/>
    <w:rsid w:val="006A6426"/>
    <w:rsid w:val="006B015B"/>
    <w:rsid w:val="006B04B2"/>
    <w:rsid w:val="006C162F"/>
    <w:rsid w:val="006C5A5C"/>
    <w:rsid w:val="006D15CF"/>
    <w:rsid w:val="006D5687"/>
    <w:rsid w:val="006D66D8"/>
    <w:rsid w:val="006D7EE9"/>
    <w:rsid w:val="006E5994"/>
    <w:rsid w:val="006F0D61"/>
    <w:rsid w:val="006F2A65"/>
    <w:rsid w:val="007244DE"/>
    <w:rsid w:val="00730737"/>
    <w:rsid w:val="00733AB0"/>
    <w:rsid w:val="00734D5F"/>
    <w:rsid w:val="00742351"/>
    <w:rsid w:val="00747A63"/>
    <w:rsid w:val="00747ACD"/>
    <w:rsid w:val="0075313C"/>
    <w:rsid w:val="00753767"/>
    <w:rsid w:val="007658A2"/>
    <w:rsid w:val="0077094F"/>
    <w:rsid w:val="00771829"/>
    <w:rsid w:val="00773B2E"/>
    <w:rsid w:val="00776D36"/>
    <w:rsid w:val="00781B67"/>
    <w:rsid w:val="00782135"/>
    <w:rsid w:val="0078515C"/>
    <w:rsid w:val="0078683D"/>
    <w:rsid w:val="007869EB"/>
    <w:rsid w:val="00786ED6"/>
    <w:rsid w:val="00791065"/>
    <w:rsid w:val="00794ABA"/>
    <w:rsid w:val="007A1722"/>
    <w:rsid w:val="007A1D75"/>
    <w:rsid w:val="007A1D83"/>
    <w:rsid w:val="007A5D7D"/>
    <w:rsid w:val="007B3E93"/>
    <w:rsid w:val="007B7F64"/>
    <w:rsid w:val="007C651A"/>
    <w:rsid w:val="007D0168"/>
    <w:rsid w:val="007D033D"/>
    <w:rsid w:val="007D03C7"/>
    <w:rsid w:val="007D06CE"/>
    <w:rsid w:val="007D5B02"/>
    <w:rsid w:val="007F006D"/>
    <w:rsid w:val="007F00E2"/>
    <w:rsid w:val="007F3B12"/>
    <w:rsid w:val="00810EA9"/>
    <w:rsid w:val="0081390C"/>
    <w:rsid w:val="00816831"/>
    <w:rsid w:val="00821609"/>
    <w:rsid w:val="0082176E"/>
    <w:rsid w:val="00825546"/>
    <w:rsid w:val="008273F0"/>
    <w:rsid w:val="00837D67"/>
    <w:rsid w:val="00841DA9"/>
    <w:rsid w:val="008420B8"/>
    <w:rsid w:val="00850AEA"/>
    <w:rsid w:val="00850C48"/>
    <w:rsid w:val="0085689C"/>
    <w:rsid w:val="00862D4A"/>
    <w:rsid w:val="00866A8E"/>
    <w:rsid w:val="008747E8"/>
    <w:rsid w:val="008837E9"/>
    <w:rsid w:val="008853E6"/>
    <w:rsid w:val="00887382"/>
    <w:rsid w:val="00891E9D"/>
    <w:rsid w:val="00892C7C"/>
    <w:rsid w:val="008A2A83"/>
    <w:rsid w:val="008A78F1"/>
    <w:rsid w:val="008B0BD6"/>
    <w:rsid w:val="008B3918"/>
    <w:rsid w:val="008C5FCF"/>
    <w:rsid w:val="008C6098"/>
    <w:rsid w:val="008D0CDC"/>
    <w:rsid w:val="008D15C9"/>
    <w:rsid w:val="008D28CE"/>
    <w:rsid w:val="008D5D1A"/>
    <w:rsid w:val="008E642C"/>
    <w:rsid w:val="008F225B"/>
    <w:rsid w:val="008F4DD8"/>
    <w:rsid w:val="008F5A35"/>
    <w:rsid w:val="008F6C92"/>
    <w:rsid w:val="00901314"/>
    <w:rsid w:val="00910F0E"/>
    <w:rsid w:val="00911D57"/>
    <w:rsid w:val="009150A8"/>
    <w:rsid w:val="00923038"/>
    <w:rsid w:val="00926009"/>
    <w:rsid w:val="00930D31"/>
    <w:rsid w:val="00935007"/>
    <w:rsid w:val="00935512"/>
    <w:rsid w:val="00937486"/>
    <w:rsid w:val="00937FAD"/>
    <w:rsid w:val="00944279"/>
    <w:rsid w:val="00957811"/>
    <w:rsid w:val="00960C23"/>
    <w:rsid w:val="00961AE5"/>
    <w:rsid w:val="00961EB8"/>
    <w:rsid w:val="00963DD0"/>
    <w:rsid w:val="00965DD4"/>
    <w:rsid w:val="00970306"/>
    <w:rsid w:val="00972D4A"/>
    <w:rsid w:val="00980D94"/>
    <w:rsid w:val="00984E63"/>
    <w:rsid w:val="00990EF9"/>
    <w:rsid w:val="009A2C38"/>
    <w:rsid w:val="009C1F63"/>
    <w:rsid w:val="009C280A"/>
    <w:rsid w:val="009D3479"/>
    <w:rsid w:val="009D36B6"/>
    <w:rsid w:val="009E0488"/>
    <w:rsid w:val="009E6265"/>
    <w:rsid w:val="009E7D72"/>
    <w:rsid w:val="009F03C1"/>
    <w:rsid w:val="009F0414"/>
    <w:rsid w:val="009F2B72"/>
    <w:rsid w:val="009F5D16"/>
    <w:rsid w:val="009F65B4"/>
    <w:rsid w:val="00A00122"/>
    <w:rsid w:val="00A12C18"/>
    <w:rsid w:val="00A16F98"/>
    <w:rsid w:val="00A17FCD"/>
    <w:rsid w:val="00A22FC6"/>
    <w:rsid w:val="00A25800"/>
    <w:rsid w:val="00A3303B"/>
    <w:rsid w:val="00A3305C"/>
    <w:rsid w:val="00A35F97"/>
    <w:rsid w:val="00A378D6"/>
    <w:rsid w:val="00A41C22"/>
    <w:rsid w:val="00A435EA"/>
    <w:rsid w:val="00A4757D"/>
    <w:rsid w:val="00A52A48"/>
    <w:rsid w:val="00A6113A"/>
    <w:rsid w:val="00A61AD8"/>
    <w:rsid w:val="00A62609"/>
    <w:rsid w:val="00A677C5"/>
    <w:rsid w:val="00A726EC"/>
    <w:rsid w:val="00A729F4"/>
    <w:rsid w:val="00A732DE"/>
    <w:rsid w:val="00A73316"/>
    <w:rsid w:val="00A73A40"/>
    <w:rsid w:val="00A7402A"/>
    <w:rsid w:val="00A77F6B"/>
    <w:rsid w:val="00A80D15"/>
    <w:rsid w:val="00A81BB2"/>
    <w:rsid w:val="00A86547"/>
    <w:rsid w:val="00A8685F"/>
    <w:rsid w:val="00AA060C"/>
    <w:rsid w:val="00AA085A"/>
    <w:rsid w:val="00AA19F9"/>
    <w:rsid w:val="00AA5254"/>
    <w:rsid w:val="00AA5C05"/>
    <w:rsid w:val="00AA7509"/>
    <w:rsid w:val="00AC50A5"/>
    <w:rsid w:val="00AC614E"/>
    <w:rsid w:val="00AD1226"/>
    <w:rsid w:val="00AD2FA0"/>
    <w:rsid w:val="00AD4F7C"/>
    <w:rsid w:val="00AD79EE"/>
    <w:rsid w:val="00AE2776"/>
    <w:rsid w:val="00AE376C"/>
    <w:rsid w:val="00AE3C9D"/>
    <w:rsid w:val="00AE4A8E"/>
    <w:rsid w:val="00AF0D40"/>
    <w:rsid w:val="00AF5B83"/>
    <w:rsid w:val="00B01A39"/>
    <w:rsid w:val="00B01AAE"/>
    <w:rsid w:val="00B03BA4"/>
    <w:rsid w:val="00B06E00"/>
    <w:rsid w:val="00B2429F"/>
    <w:rsid w:val="00B24FA0"/>
    <w:rsid w:val="00B24FB1"/>
    <w:rsid w:val="00B30A6F"/>
    <w:rsid w:val="00B30E50"/>
    <w:rsid w:val="00B31BF3"/>
    <w:rsid w:val="00B35246"/>
    <w:rsid w:val="00B36925"/>
    <w:rsid w:val="00B374C0"/>
    <w:rsid w:val="00B43D0B"/>
    <w:rsid w:val="00B45202"/>
    <w:rsid w:val="00B51C85"/>
    <w:rsid w:val="00B52F35"/>
    <w:rsid w:val="00B70C3C"/>
    <w:rsid w:val="00B73784"/>
    <w:rsid w:val="00B8396B"/>
    <w:rsid w:val="00B87CE7"/>
    <w:rsid w:val="00BA1EAD"/>
    <w:rsid w:val="00BA61E9"/>
    <w:rsid w:val="00BB175A"/>
    <w:rsid w:val="00BB3BB0"/>
    <w:rsid w:val="00BB486A"/>
    <w:rsid w:val="00BB68D1"/>
    <w:rsid w:val="00BD2E91"/>
    <w:rsid w:val="00BD327A"/>
    <w:rsid w:val="00BD3DA6"/>
    <w:rsid w:val="00BD4DFE"/>
    <w:rsid w:val="00BE01C0"/>
    <w:rsid w:val="00BE1836"/>
    <w:rsid w:val="00BE5880"/>
    <w:rsid w:val="00BE78B9"/>
    <w:rsid w:val="00BF0C50"/>
    <w:rsid w:val="00BF101E"/>
    <w:rsid w:val="00BF6B58"/>
    <w:rsid w:val="00C11AF5"/>
    <w:rsid w:val="00C144DF"/>
    <w:rsid w:val="00C14989"/>
    <w:rsid w:val="00C1648B"/>
    <w:rsid w:val="00C16E17"/>
    <w:rsid w:val="00C17DE8"/>
    <w:rsid w:val="00C20C84"/>
    <w:rsid w:val="00C2156D"/>
    <w:rsid w:val="00C22F96"/>
    <w:rsid w:val="00C23126"/>
    <w:rsid w:val="00C24B79"/>
    <w:rsid w:val="00C265CF"/>
    <w:rsid w:val="00C30E87"/>
    <w:rsid w:val="00C31803"/>
    <w:rsid w:val="00C3438C"/>
    <w:rsid w:val="00C35D21"/>
    <w:rsid w:val="00C46420"/>
    <w:rsid w:val="00C5686B"/>
    <w:rsid w:val="00C57966"/>
    <w:rsid w:val="00C660CD"/>
    <w:rsid w:val="00C74024"/>
    <w:rsid w:val="00C7562B"/>
    <w:rsid w:val="00C75A55"/>
    <w:rsid w:val="00C81542"/>
    <w:rsid w:val="00C8183E"/>
    <w:rsid w:val="00C83B15"/>
    <w:rsid w:val="00C87800"/>
    <w:rsid w:val="00C925C8"/>
    <w:rsid w:val="00C928D1"/>
    <w:rsid w:val="00C97406"/>
    <w:rsid w:val="00CB0BE6"/>
    <w:rsid w:val="00CB268C"/>
    <w:rsid w:val="00CB3689"/>
    <w:rsid w:val="00CB6EA7"/>
    <w:rsid w:val="00CB74E6"/>
    <w:rsid w:val="00CB7E2A"/>
    <w:rsid w:val="00CB7F84"/>
    <w:rsid w:val="00CC44C3"/>
    <w:rsid w:val="00CD011D"/>
    <w:rsid w:val="00CD28A0"/>
    <w:rsid w:val="00CD5876"/>
    <w:rsid w:val="00CD5AA4"/>
    <w:rsid w:val="00CD6793"/>
    <w:rsid w:val="00CD6FC6"/>
    <w:rsid w:val="00CE45EF"/>
    <w:rsid w:val="00CE5276"/>
    <w:rsid w:val="00CE547B"/>
    <w:rsid w:val="00CE65BC"/>
    <w:rsid w:val="00CF1B55"/>
    <w:rsid w:val="00CF3EE5"/>
    <w:rsid w:val="00CF44C8"/>
    <w:rsid w:val="00D01D16"/>
    <w:rsid w:val="00D01E37"/>
    <w:rsid w:val="00D01E69"/>
    <w:rsid w:val="00D1094D"/>
    <w:rsid w:val="00D1113D"/>
    <w:rsid w:val="00D12DEB"/>
    <w:rsid w:val="00D17AE6"/>
    <w:rsid w:val="00D20B8F"/>
    <w:rsid w:val="00D240FD"/>
    <w:rsid w:val="00D24372"/>
    <w:rsid w:val="00D248D7"/>
    <w:rsid w:val="00D25F31"/>
    <w:rsid w:val="00D2749B"/>
    <w:rsid w:val="00D3228B"/>
    <w:rsid w:val="00D33E09"/>
    <w:rsid w:val="00D36B72"/>
    <w:rsid w:val="00D43808"/>
    <w:rsid w:val="00D44537"/>
    <w:rsid w:val="00D46647"/>
    <w:rsid w:val="00D46CAD"/>
    <w:rsid w:val="00D47FC4"/>
    <w:rsid w:val="00D547AF"/>
    <w:rsid w:val="00D57419"/>
    <w:rsid w:val="00D668B1"/>
    <w:rsid w:val="00D71D8B"/>
    <w:rsid w:val="00D72702"/>
    <w:rsid w:val="00D75D2B"/>
    <w:rsid w:val="00D75EF2"/>
    <w:rsid w:val="00D93A6B"/>
    <w:rsid w:val="00D968F3"/>
    <w:rsid w:val="00D976AC"/>
    <w:rsid w:val="00D979EA"/>
    <w:rsid w:val="00DB21F1"/>
    <w:rsid w:val="00DB2E59"/>
    <w:rsid w:val="00DB358F"/>
    <w:rsid w:val="00DC20C6"/>
    <w:rsid w:val="00DC44F1"/>
    <w:rsid w:val="00DC5421"/>
    <w:rsid w:val="00DC5A52"/>
    <w:rsid w:val="00DD063C"/>
    <w:rsid w:val="00DD3B2F"/>
    <w:rsid w:val="00DE77AE"/>
    <w:rsid w:val="00DF34A0"/>
    <w:rsid w:val="00DF3A7B"/>
    <w:rsid w:val="00DF4E1D"/>
    <w:rsid w:val="00DF6D26"/>
    <w:rsid w:val="00E10894"/>
    <w:rsid w:val="00E11BAE"/>
    <w:rsid w:val="00E12622"/>
    <w:rsid w:val="00E15E6F"/>
    <w:rsid w:val="00E201F9"/>
    <w:rsid w:val="00E22D44"/>
    <w:rsid w:val="00E25172"/>
    <w:rsid w:val="00E258EC"/>
    <w:rsid w:val="00E30123"/>
    <w:rsid w:val="00E3072E"/>
    <w:rsid w:val="00E3324B"/>
    <w:rsid w:val="00E56D27"/>
    <w:rsid w:val="00E60D0B"/>
    <w:rsid w:val="00E6585F"/>
    <w:rsid w:val="00E70DB7"/>
    <w:rsid w:val="00E715B2"/>
    <w:rsid w:val="00E7305D"/>
    <w:rsid w:val="00E73DC7"/>
    <w:rsid w:val="00E74DFD"/>
    <w:rsid w:val="00E76BEC"/>
    <w:rsid w:val="00E83554"/>
    <w:rsid w:val="00E83C78"/>
    <w:rsid w:val="00E85C2B"/>
    <w:rsid w:val="00E875AC"/>
    <w:rsid w:val="00E92A75"/>
    <w:rsid w:val="00E93BC3"/>
    <w:rsid w:val="00E96642"/>
    <w:rsid w:val="00EA3A0F"/>
    <w:rsid w:val="00EA780C"/>
    <w:rsid w:val="00EB69D3"/>
    <w:rsid w:val="00EB7023"/>
    <w:rsid w:val="00EC1112"/>
    <w:rsid w:val="00EC3586"/>
    <w:rsid w:val="00EC6922"/>
    <w:rsid w:val="00ED5B30"/>
    <w:rsid w:val="00ED600A"/>
    <w:rsid w:val="00EE1855"/>
    <w:rsid w:val="00EE3B34"/>
    <w:rsid w:val="00EF0B80"/>
    <w:rsid w:val="00EF2B78"/>
    <w:rsid w:val="00EF2CAD"/>
    <w:rsid w:val="00EF409C"/>
    <w:rsid w:val="00EF5D36"/>
    <w:rsid w:val="00EF7A89"/>
    <w:rsid w:val="00F01E9F"/>
    <w:rsid w:val="00F042D3"/>
    <w:rsid w:val="00F15E73"/>
    <w:rsid w:val="00F15E7A"/>
    <w:rsid w:val="00F16528"/>
    <w:rsid w:val="00F20B2E"/>
    <w:rsid w:val="00F219A7"/>
    <w:rsid w:val="00F22887"/>
    <w:rsid w:val="00F233EE"/>
    <w:rsid w:val="00F252A7"/>
    <w:rsid w:val="00F254CC"/>
    <w:rsid w:val="00F26391"/>
    <w:rsid w:val="00F2799E"/>
    <w:rsid w:val="00F302F2"/>
    <w:rsid w:val="00F31D66"/>
    <w:rsid w:val="00F32A46"/>
    <w:rsid w:val="00F35817"/>
    <w:rsid w:val="00F363EC"/>
    <w:rsid w:val="00F413AC"/>
    <w:rsid w:val="00F43C91"/>
    <w:rsid w:val="00F448D2"/>
    <w:rsid w:val="00F45337"/>
    <w:rsid w:val="00F52B17"/>
    <w:rsid w:val="00F5321D"/>
    <w:rsid w:val="00F600D9"/>
    <w:rsid w:val="00F610FD"/>
    <w:rsid w:val="00F61E24"/>
    <w:rsid w:val="00F64B10"/>
    <w:rsid w:val="00F7309A"/>
    <w:rsid w:val="00F747C6"/>
    <w:rsid w:val="00F76659"/>
    <w:rsid w:val="00F80046"/>
    <w:rsid w:val="00F8172E"/>
    <w:rsid w:val="00F823F3"/>
    <w:rsid w:val="00F842B9"/>
    <w:rsid w:val="00F859F1"/>
    <w:rsid w:val="00F85A44"/>
    <w:rsid w:val="00F87ED8"/>
    <w:rsid w:val="00F91878"/>
    <w:rsid w:val="00F935EF"/>
    <w:rsid w:val="00F93F26"/>
    <w:rsid w:val="00F96051"/>
    <w:rsid w:val="00F9667F"/>
    <w:rsid w:val="00FA2B77"/>
    <w:rsid w:val="00FA5D7D"/>
    <w:rsid w:val="00FB0DA4"/>
    <w:rsid w:val="00FB1E77"/>
    <w:rsid w:val="00FB2063"/>
    <w:rsid w:val="00FB44BA"/>
    <w:rsid w:val="00FB6CA1"/>
    <w:rsid w:val="00FC45E3"/>
    <w:rsid w:val="00FC5B2C"/>
    <w:rsid w:val="00FD672A"/>
    <w:rsid w:val="00FE725C"/>
    <w:rsid w:val="00FF19B9"/>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shapelayout>
  </w:shapeDefaults>
  <w:decimalSymbol w:val="."/>
  <w:listSeparator w:val=","/>
  <w14:docId w14:val="02FF7CA1"/>
  <w15:chartTrackingRefBased/>
  <w15:docId w15:val="{DA135F05-F9DB-413C-ACEA-C707B38C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8BF"/>
    <w:pPr>
      <w:jc w:val="both"/>
    </w:pPr>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D979EA"/>
    <w:pPr>
      <w:pageBreakBefore/>
      <w:ind w:firstLine="0"/>
      <w:jc w:val="center"/>
      <w:outlineLvl w:val="0"/>
    </w:pPr>
    <w:rPr>
      <w:rFonts w:asciiTheme="majorHAnsi" w:eastAsiaTheme="majorEastAsia" w:hAnsiTheme="majorHAnsi" w:cstheme="majorBidi"/>
      <w:sz w:val="28"/>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F233EE"/>
    <w:rPr>
      <w:color w:val="5F5F5F" w:themeColor="hyperlink"/>
      <w:u w:val="single"/>
    </w:rPr>
  </w:style>
  <w:style w:type="character" w:styleId="UnresolvedMention">
    <w:name w:val="Unresolved Mention"/>
    <w:basedOn w:val="DefaultParagraphFont"/>
    <w:uiPriority w:val="99"/>
    <w:semiHidden/>
    <w:unhideWhenUsed/>
    <w:rsid w:val="00F254CC"/>
    <w:rPr>
      <w:color w:val="605E5C"/>
      <w:shd w:val="clear" w:color="auto" w:fill="E1DFDD"/>
    </w:rPr>
  </w:style>
  <w:style w:type="paragraph" w:customStyle="1" w:styleId="figertitle">
    <w:name w:val="figer title"/>
    <w:basedOn w:val="Normal"/>
    <w:link w:val="figertitleChar"/>
    <w:qFormat/>
    <w:rsid w:val="004365AC"/>
    <w:pPr>
      <w:spacing w:before="120" w:after="160" w:line="240" w:lineRule="exact"/>
      <w:ind w:firstLine="0"/>
      <w:jc w:val="center"/>
    </w:pPr>
    <w:rPr>
      <w:sz w:val="16"/>
    </w:rPr>
  </w:style>
  <w:style w:type="character" w:customStyle="1" w:styleId="figertitleChar">
    <w:name w:val="figer title Char"/>
    <w:basedOn w:val="DefaultParagraphFont"/>
    <w:link w:val="figertitle"/>
    <w:rsid w:val="004365AC"/>
    <w:rPr>
      <w:sz w:val="16"/>
    </w:rPr>
  </w:style>
  <w:style w:type="character" w:styleId="FollowedHyperlink">
    <w:name w:val="FollowedHyperlink"/>
    <w:basedOn w:val="DefaultParagraphFont"/>
    <w:uiPriority w:val="99"/>
    <w:semiHidden/>
    <w:unhideWhenUsed/>
    <w:rsid w:val="00344594"/>
    <w:rPr>
      <w:color w:val="6C6C6C" w:themeColor="followedHyperlink"/>
      <w:u w:val="single"/>
    </w:rPr>
  </w:style>
  <w:style w:type="paragraph" w:customStyle="1" w:styleId="excelTiltle">
    <w:name w:val="excelTiltle"/>
    <w:basedOn w:val="Normal"/>
    <w:link w:val="excelTiltleChar"/>
    <w:qFormat/>
    <w:rsid w:val="00480988"/>
    <w:pPr>
      <w:spacing w:before="160" w:after="120" w:line="240" w:lineRule="exact"/>
      <w:jc w:val="center"/>
    </w:pPr>
    <w:rPr>
      <w:sz w:val="16"/>
      <w:lang w:eastAsia="zh-CN"/>
    </w:rPr>
  </w:style>
  <w:style w:type="character" w:customStyle="1" w:styleId="apple-converted-space">
    <w:name w:val="apple-converted-space"/>
    <w:basedOn w:val="DefaultParagraphFont"/>
    <w:rsid w:val="004203A5"/>
  </w:style>
  <w:style w:type="character" w:customStyle="1" w:styleId="excelTiltleChar">
    <w:name w:val="excelTiltle Char"/>
    <w:basedOn w:val="DefaultParagraphFont"/>
    <w:link w:val="excelTiltle"/>
    <w:rsid w:val="00480988"/>
    <w:rPr>
      <w:sz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292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4846">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047735">
      <w:bodyDiv w:val="1"/>
      <w:marLeft w:val="0"/>
      <w:marRight w:val="0"/>
      <w:marTop w:val="0"/>
      <w:marBottom w:val="0"/>
      <w:divBdr>
        <w:top w:val="none" w:sz="0" w:space="0" w:color="auto"/>
        <w:left w:val="none" w:sz="0" w:space="0" w:color="auto"/>
        <w:bottom w:val="none" w:sz="0" w:space="0" w:color="auto"/>
        <w:right w:val="none" w:sz="0" w:space="0" w:color="auto"/>
      </w:divBdr>
    </w:div>
    <w:div w:id="40271968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2186520">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773333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7267780">
      <w:bodyDiv w:val="1"/>
      <w:marLeft w:val="0"/>
      <w:marRight w:val="0"/>
      <w:marTop w:val="0"/>
      <w:marBottom w:val="0"/>
      <w:divBdr>
        <w:top w:val="none" w:sz="0" w:space="0" w:color="auto"/>
        <w:left w:val="none" w:sz="0" w:space="0" w:color="auto"/>
        <w:bottom w:val="none" w:sz="0" w:space="0" w:color="auto"/>
        <w:right w:val="none" w:sz="0" w:space="0" w:color="auto"/>
      </w:divBdr>
    </w:div>
    <w:div w:id="730353365">
      <w:bodyDiv w:val="1"/>
      <w:marLeft w:val="0"/>
      <w:marRight w:val="0"/>
      <w:marTop w:val="0"/>
      <w:marBottom w:val="0"/>
      <w:divBdr>
        <w:top w:val="none" w:sz="0" w:space="0" w:color="auto"/>
        <w:left w:val="none" w:sz="0" w:space="0" w:color="auto"/>
        <w:bottom w:val="none" w:sz="0" w:space="0" w:color="auto"/>
        <w:right w:val="none" w:sz="0" w:space="0" w:color="auto"/>
      </w:divBdr>
      <w:divsChild>
        <w:div w:id="1491601987">
          <w:marLeft w:val="0"/>
          <w:marRight w:val="0"/>
          <w:marTop w:val="0"/>
          <w:marBottom w:val="0"/>
          <w:divBdr>
            <w:top w:val="none" w:sz="0" w:space="0" w:color="auto"/>
            <w:left w:val="none" w:sz="0" w:space="0" w:color="auto"/>
            <w:bottom w:val="none" w:sz="0" w:space="0" w:color="auto"/>
            <w:right w:val="none" w:sz="0" w:space="0" w:color="auto"/>
          </w:divBdr>
          <w:divsChild>
            <w:div w:id="152740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5744">
      <w:bodyDiv w:val="1"/>
      <w:marLeft w:val="0"/>
      <w:marRight w:val="0"/>
      <w:marTop w:val="0"/>
      <w:marBottom w:val="0"/>
      <w:divBdr>
        <w:top w:val="none" w:sz="0" w:space="0" w:color="auto"/>
        <w:left w:val="none" w:sz="0" w:space="0" w:color="auto"/>
        <w:bottom w:val="none" w:sz="0" w:space="0" w:color="auto"/>
        <w:right w:val="none" w:sz="0" w:space="0" w:color="auto"/>
      </w:divBdr>
      <w:divsChild>
        <w:div w:id="1286499380">
          <w:marLeft w:val="0"/>
          <w:marRight w:val="0"/>
          <w:marTop w:val="0"/>
          <w:marBottom w:val="0"/>
          <w:divBdr>
            <w:top w:val="none" w:sz="0" w:space="0" w:color="auto"/>
            <w:left w:val="none" w:sz="0" w:space="0" w:color="auto"/>
            <w:bottom w:val="none" w:sz="0" w:space="0" w:color="auto"/>
            <w:right w:val="none" w:sz="0" w:space="0" w:color="auto"/>
          </w:divBdr>
          <w:divsChild>
            <w:div w:id="1148715293">
              <w:marLeft w:val="0"/>
              <w:marRight w:val="0"/>
              <w:marTop w:val="0"/>
              <w:marBottom w:val="0"/>
              <w:divBdr>
                <w:top w:val="none" w:sz="0" w:space="0" w:color="auto"/>
                <w:left w:val="none" w:sz="0" w:space="0" w:color="auto"/>
                <w:bottom w:val="none" w:sz="0" w:space="0" w:color="auto"/>
                <w:right w:val="none" w:sz="0" w:space="0" w:color="auto"/>
              </w:divBdr>
              <w:divsChild>
                <w:div w:id="12396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1">
      <w:bodyDiv w:val="1"/>
      <w:marLeft w:val="0"/>
      <w:marRight w:val="0"/>
      <w:marTop w:val="0"/>
      <w:marBottom w:val="0"/>
      <w:divBdr>
        <w:top w:val="none" w:sz="0" w:space="0" w:color="auto"/>
        <w:left w:val="none" w:sz="0" w:space="0" w:color="auto"/>
        <w:bottom w:val="none" w:sz="0" w:space="0" w:color="auto"/>
        <w:right w:val="none" w:sz="0" w:space="0" w:color="auto"/>
      </w:divBdr>
    </w:div>
    <w:div w:id="999888339">
      <w:bodyDiv w:val="1"/>
      <w:marLeft w:val="0"/>
      <w:marRight w:val="0"/>
      <w:marTop w:val="0"/>
      <w:marBottom w:val="0"/>
      <w:divBdr>
        <w:top w:val="none" w:sz="0" w:space="0" w:color="auto"/>
        <w:left w:val="none" w:sz="0" w:space="0" w:color="auto"/>
        <w:bottom w:val="none" w:sz="0" w:space="0" w:color="auto"/>
        <w:right w:val="none" w:sz="0" w:space="0" w:color="auto"/>
      </w:divBdr>
    </w:div>
    <w:div w:id="100748561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0776606">
      <w:bodyDiv w:val="1"/>
      <w:marLeft w:val="0"/>
      <w:marRight w:val="0"/>
      <w:marTop w:val="0"/>
      <w:marBottom w:val="0"/>
      <w:divBdr>
        <w:top w:val="none" w:sz="0" w:space="0" w:color="auto"/>
        <w:left w:val="none" w:sz="0" w:space="0" w:color="auto"/>
        <w:bottom w:val="none" w:sz="0" w:space="0" w:color="auto"/>
        <w:right w:val="none" w:sz="0" w:space="0" w:color="auto"/>
      </w:divBdr>
    </w:div>
    <w:div w:id="126446301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323330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490694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849103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8355908">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248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librosa.or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df.sciencedirectassets.com/271506/1-s2.0-S0957417416X00176/1-s2.0-S0957417416304560/main.pdf?X-Amz-Security-Token=IQoJb3JpZ2luX2VjEI7%2F%2F%2F%2F%2F%2F%2F%2F%2F%2FwEaCXVzLWVhc3QtMSJHMEUCIGZSuEPKdXVHrQO8yihfvRViuPLm456n4OE2bHre9cMwAiEA7r4k3PQr52QJhEkEsiekO46sdsg33SBW8x2astEcuJ4q0gQIVhAEGgwwNTkwMDM1NDY4NjUiDFsgw5ZuBRJbhL6YiyqvBCSSk2m0WckZ7LGSVFEGYtE2IrmWSoYq4M6pFssBRFMNVK9Fw8bkNnufdSFxuhByIeCFe9HyqpaJZo%2BaYRUxiedie4whfS0Pe4B7tG3ufvG4hUW0TREzApkupxzZMHpuU8yc4o4btUqOzS8MXTdZBS0odRou5VikmubLm%2B87h6f458%2F9lS7DymOoStL3xS9pjj9FA6yM4Bi5iRGHVWI9cIYXYaPwrdX0vba%2FlZiAyVVofqlwtJX8rPgFmmSofDPyAGunYGW6brVM%2BGSC6qzhAvpRl9w7XyZMOAOuhwz9LzyVYkWzDlqwsyRualA%2BQxHjZAprs%2FEWiofrxarr8T9vTOkiZAN%2BWPz9t3R7lh1bn2QSWSsf4T1l7jqPYgECvC0yOihny4SFkaJjVWugIvCT%2FYRqTIcq4OWupL%2FP6XJZNLfGef05vkbLSntDFig6VRishJezEg7i%2FZN6LB1GrfZYmRIgQj1h6eqIPJwLCia5PxvD%2F2SvYUWwamlV4jA%2BSKQaNahpZ%2BgQUUaBRUJmbhF89%2FHmE4sRA%2B8kEkAMr68pJss8EjNehVvy88UHz9gHvdEVzrdN0zRyFfAjsvg%2BnxDOS459XQMYl7zDx6ofnjlTtzDpNsIX8BGS4SkIeALpApopeZfFI%2F66p%2F9862iKxxBg9CGtZJ1LSpGSoIAU6isOcUnL8UhFeK5Fu01HMSAPk%2FWJFZkDkttWW7cnbBadYhf9Ng223WQDzXJlPYq%2FfkO9op8wn%2FHCkwY6qQF5iVbK5XuOWHmwnZy5Ve5JRNpKWsGF3SCu47K57Oo3cSsrrHAoAU3z9X6QFMAZvCKfAJHQlnY7PTFx%2Bp9c996C7f%2FV%2BEH9sMGMlLf5YQxBe8z20D0ala9dDBpnO48jPjxEpjzqvA%2FXYtZ2xW8dZwooKPIpopDjqgJhqJ1EmXgk16US3lXNWiUg0qo%2B3IEi%2BukvVSv7QFx3BAL%2F9LCFdQIv0qUCeoz5CUfQ&amp;X-Amz-Algorithm=AWS4-HMAC-SHA256&amp;X-Amz-Date=20220503T064446Z&amp;X-Amz-SignedHeaders=host&amp;X-Amz-Expires=300&amp;X-Amz-Credential=ASIAQ3PHCVTY6B4TA67W%2F20220503%2Fus-east-1%2Fs3%2Faws4_request&amp;X-Amz-Signature=4e7625a0e6df12d823cb0c148890894817ff318e9ff4f9ce72dbb25698c23478&amp;hash=ac9b0c659e4d96430f7b2148dc9fccc5f835d96ecf792f51042fea4232a95677&amp;host=68042c943591013ac2b2430a89b270f6af2c76d8dfd086a07176afe7c76c2c61&amp;pii=S0957417416304560&amp;tid=spdf-254c130c-3ee1-4ba3-a0b6-a54843de052a&amp;sid=4c0915a62a88474c1c08ccf-1f11b1843bd8gxrqa&amp;type=client&amp;ua=52575156535103035400&amp;rr=705707ac2b2c306b" TargetMode="External"/><Relationship Id="rId24" Type="http://schemas.openxmlformats.org/officeDocument/2006/relationships/hyperlink" Target="https://drive.google.com/file/d/1-a123bFLq-LcQqUtDx8AYxMalUEm683Z/view?usp=sharing"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arxiv.org/abs/1903.11137"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archive.ischool.berkeley.edu/tygar/papers/Keyboard_Acoustic_Emanations_Revisited/TISSEC.pdf" TargetMode="External"/><Relationship Id="rId19" Type="http://schemas.openxmlformats.org/officeDocument/2006/relationships/package" Target="embeddings/Microsoft_Visio_Drawing1.vsdx"/><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arxiv.org/abs/1609.09359" TargetMode="External"/><Relationship Id="rId14" Type="http://schemas.openxmlformats.org/officeDocument/2006/relationships/hyperlink" Target="https://link.springer.com/article/10.1007/s11042-021-11817-9"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Drawing.vs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exu\AppData\Roaming\Microsoft\Templates\APA%20&#26679;&#24335;&#35770;&#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41A9368B864BA6B6907BED7E1A890A"/>
        <w:category>
          <w:name w:val="General"/>
          <w:gallery w:val="placeholder"/>
        </w:category>
        <w:types>
          <w:type w:val="bbPlcHdr"/>
        </w:types>
        <w:behaviors>
          <w:behavior w:val="content"/>
        </w:behaviors>
        <w:guid w:val="{E90E32A9-D7ED-49AB-9869-F7B9276057DC}"/>
      </w:docPartPr>
      <w:docPartBody>
        <w:p w:rsidR="00394F83" w:rsidRDefault="00233917" w:rsidP="00233917">
          <w:pPr>
            <w:pStyle w:val="D441A9368B864BA6B6907BED7E1A890A"/>
          </w:pPr>
          <w:r>
            <w:t>Add Title Here, up to 12 Words, on One to Two Lines</w:t>
          </w:r>
        </w:p>
      </w:docPartBody>
    </w:docPart>
    <w:docPart>
      <w:docPartPr>
        <w:name w:val="5283C28B5FC042349F13FC29059A8024"/>
        <w:category>
          <w:name w:val="General"/>
          <w:gallery w:val="placeholder"/>
        </w:category>
        <w:types>
          <w:type w:val="bbPlcHdr"/>
        </w:types>
        <w:behaviors>
          <w:behavior w:val="content"/>
        </w:behaviors>
        <w:guid w:val="{FB67510F-DD2F-4E52-8684-088A9AF45A24}"/>
      </w:docPartPr>
      <w:docPartBody>
        <w:p w:rsidR="00394F83" w:rsidRDefault="00233917" w:rsidP="00233917">
          <w:pPr>
            <w:pStyle w:val="5283C28B5FC042349F13FC29059A8024"/>
          </w:pPr>
          <w:r>
            <w:t xml:space="preserve">The body of your paper uses a half-inch first line indent and is double-spaced. APA style provides for up to five heading levels, shown in the paragraphs that follow. Note that the word </w:t>
          </w:r>
          <w:r>
            <w:rPr>
              <w:rStyle w:val="Emphasis"/>
            </w:rPr>
            <w:t>Introduction</w:t>
          </w:r>
          <w:r>
            <w:t xml:space="preserve"> should not be used as an initial heading, as it’s assumed that your paper begins with an 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917"/>
    <w:rsid w:val="001A0B47"/>
    <w:rsid w:val="00233917"/>
    <w:rsid w:val="00394F83"/>
    <w:rsid w:val="00D4316B"/>
    <w:rsid w:val="00E8757A"/>
    <w:rsid w:val="00EB7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rsid w:val="001A0B47"/>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rsid w:val="001A0B47"/>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rsid w:val="001A0B47"/>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sid w:val="001A0B47"/>
    <w:rPr>
      <w:i/>
      <w:iCs/>
    </w:rPr>
  </w:style>
  <w:style w:type="character" w:styleId="FootnoteReference">
    <w:name w:val="footnote reference"/>
    <w:basedOn w:val="DefaultParagraphFont"/>
    <w:uiPriority w:val="99"/>
    <w:qFormat/>
    <w:rsid w:val="001A0B47"/>
    <w:rPr>
      <w:vertAlign w:val="superscript"/>
    </w:rPr>
  </w:style>
  <w:style w:type="character" w:customStyle="1" w:styleId="Heading3Char">
    <w:name w:val="Heading 3 Char"/>
    <w:basedOn w:val="DefaultParagraphFont"/>
    <w:link w:val="Heading3"/>
    <w:uiPriority w:val="5"/>
    <w:rsid w:val="001A0B47"/>
    <w:rPr>
      <w:rFonts w:asciiTheme="majorHAnsi" w:eastAsiaTheme="majorEastAsia" w:hAnsiTheme="majorHAnsi" w:cstheme="majorBidi"/>
      <w:b/>
      <w:bCs/>
      <w:color w:val="000000" w:themeColor="text1"/>
      <w:sz w:val="24"/>
      <w:szCs w:val="24"/>
      <w:lang w:eastAsia="ja-JP"/>
    </w:rPr>
  </w:style>
  <w:style w:type="character" w:customStyle="1" w:styleId="Heading4Char">
    <w:name w:val="Heading 4 Char"/>
    <w:basedOn w:val="DefaultParagraphFont"/>
    <w:link w:val="Heading4"/>
    <w:uiPriority w:val="5"/>
    <w:rsid w:val="001A0B47"/>
    <w:rPr>
      <w:rFonts w:asciiTheme="majorHAnsi" w:eastAsiaTheme="majorEastAsia" w:hAnsiTheme="majorHAnsi" w:cstheme="majorBidi"/>
      <w:b/>
      <w:bCs/>
      <w:i/>
      <w:iCs/>
      <w:color w:val="000000" w:themeColor="text1"/>
      <w:sz w:val="24"/>
      <w:szCs w:val="24"/>
      <w:lang w:eastAsia="ja-JP"/>
    </w:rPr>
  </w:style>
  <w:style w:type="character" w:customStyle="1" w:styleId="Heading5Char">
    <w:name w:val="Heading 5 Char"/>
    <w:basedOn w:val="DefaultParagraphFont"/>
    <w:link w:val="Heading5"/>
    <w:uiPriority w:val="5"/>
    <w:rsid w:val="001A0B47"/>
    <w:rPr>
      <w:rFonts w:asciiTheme="majorHAnsi" w:eastAsiaTheme="majorEastAsia" w:hAnsiTheme="majorHAnsi" w:cstheme="majorBidi"/>
      <w:i/>
      <w:iCs/>
      <w:color w:val="000000" w:themeColor="text1"/>
      <w:sz w:val="24"/>
      <w:szCs w:val="24"/>
      <w:lang w:eastAsia="ja-JP"/>
    </w:rPr>
  </w:style>
  <w:style w:type="paragraph" w:customStyle="1" w:styleId="D441A9368B864BA6B6907BED7E1A890A">
    <w:name w:val="D441A9368B864BA6B6907BED7E1A890A"/>
    <w:rsid w:val="00233917"/>
  </w:style>
  <w:style w:type="paragraph" w:customStyle="1" w:styleId="5283C28B5FC042349F13FC29059A8024">
    <w:name w:val="5283C28B5FC042349F13FC29059A8024"/>
    <w:rsid w:val="00233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w:rsidRDefault="00000000"/&gt;&lt;w:sectPr w:rsidR="00000000"&gt;&lt;w:pgSz w:w="12240" w:h="15840"/&gt;&lt;w:pgMar w:top="1440" w:right="1800" w:bottom="1440" w:left="1800"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样式论文.dotx</Template>
  <TotalTime>19</TotalTime>
  <Pages>23</Pages>
  <Words>3596</Words>
  <Characters>20499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xu</dc:creator>
  <cp:keywords/>
  <dc:description/>
  <cp:lastModifiedBy>zhe xu</cp:lastModifiedBy>
  <cp:revision>4</cp:revision>
  <cp:lastPrinted>2022-05-05T05:45:00Z</cp:lastPrinted>
  <dcterms:created xsi:type="dcterms:W3CDTF">2022-05-05T05:46:00Z</dcterms:created>
  <dcterms:modified xsi:type="dcterms:W3CDTF">2022-05-07T21:18:00Z</dcterms:modified>
</cp:coreProperties>
</file>